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E4ABD" w14:textId="24827E1D" w:rsidR="00D077E9" w:rsidRPr="00A653D0" w:rsidRDefault="00547687" w:rsidP="00A76E8B">
      <w:pPr>
        <w:spacing w:line="360" w:lineRule="auto"/>
        <w:rPr>
          <w:rFonts w:asciiTheme="majorHAnsi" w:hAnsiTheme="majorHAnsi" w:cstheme="majorHAnsi"/>
          <w:noProof/>
          <w:sz w:val="22"/>
        </w:rPr>
      </w:pPr>
      <w:r w:rsidRPr="00A653D0">
        <w:rPr>
          <w:rFonts w:asciiTheme="majorHAnsi" w:hAnsiTheme="majorHAnsi" w:cstheme="majorHAnsi"/>
          <w:noProof/>
          <w:sz w:val="22"/>
        </w:rPr>
        <w:drawing>
          <wp:anchor distT="0" distB="0" distL="114300" distR="114300" simplePos="0" relativeHeight="251658240" behindDoc="1" locked="0" layoutInCell="1" allowOverlap="1" wp14:anchorId="60705C0E" wp14:editId="5097E8F3">
            <wp:simplePos x="0" y="0"/>
            <wp:positionH relativeFrom="page">
              <wp:align>left</wp:align>
            </wp:positionH>
            <wp:positionV relativeFrom="paragraph">
              <wp:posOffset>-918210</wp:posOffset>
            </wp:positionV>
            <wp:extent cx="7750810" cy="6743700"/>
            <wp:effectExtent l="0" t="0" r="2540" b="0"/>
            <wp:wrapNone/>
            <wp:docPr id="1992641644" name="Imagen 1" descr="Instituto Profesional Santo Tomás 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tituto Profesional Santo Tomás -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1041" cy="6743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36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57"/>
      </w:tblGrid>
      <w:tr w:rsidR="00D077E9" w:rsidRPr="00A653D0" w14:paraId="5578D5DC" w14:textId="77777777" w:rsidTr="00E136DD">
        <w:trPr>
          <w:trHeight w:val="1096"/>
        </w:trPr>
        <w:tc>
          <w:tcPr>
            <w:tcW w:w="5557" w:type="dxa"/>
            <w:tcBorders>
              <w:top w:val="nil"/>
              <w:left w:val="nil"/>
              <w:bottom w:val="nil"/>
              <w:right w:val="nil"/>
            </w:tcBorders>
          </w:tcPr>
          <w:p w14:paraId="0585F421" w14:textId="26285701" w:rsidR="00D077E9" w:rsidRPr="00A653D0" w:rsidRDefault="00D077E9" w:rsidP="00A76E8B">
            <w:pPr>
              <w:spacing w:line="360" w:lineRule="auto"/>
              <w:rPr>
                <w:rFonts w:asciiTheme="majorHAnsi" w:hAnsiTheme="majorHAnsi" w:cstheme="majorHAnsi"/>
                <w:noProof/>
                <w:sz w:val="22"/>
              </w:rPr>
            </w:pPr>
          </w:p>
          <w:p w14:paraId="7EF343B1" w14:textId="0FA39508" w:rsidR="00547687" w:rsidRPr="00A653D0" w:rsidRDefault="00547687" w:rsidP="00A76E8B">
            <w:pPr>
              <w:spacing w:line="360" w:lineRule="auto"/>
              <w:rPr>
                <w:rFonts w:asciiTheme="majorHAnsi" w:hAnsiTheme="majorHAnsi" w:cstheme="majorHAnsi"/>
                <w:noProof/>
                <w:sz w:val="22"/>
              </w:rPr>
            </w:pPr>
            <w:r w:rsidRPr="00A653D0">
              <w:rPr>
                <w:rFonts w:asciiTheme="majorHAnsi" w:hAnsiTheme="majorHAnsi" w:cstheme="majorHAnsi"/>
                <w:noProof/>
                <w:sz w:val="22"/>
                <w:lang w:bidi="es-ES"/>
              </w:rPr>
              <mc:AlternateContent>
                <mc:Choice Requires="wps">
                  <w:drawing>
                    <wp:inline distT="0" distB="0" distL="0" distR="0" wp14:anchorId="1198FFE4" wp14:editId="25B952CF">
                      <wp:extent cx="3528695" cy="1488402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48840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5830D58" w14:textId="726AD992" w:rsidR="00547687" w:rsidRPr="00D86945" w:rsidRDefault="00001DFB" w:rsidP="00A5387D">
                                  <w:pPr>
                                    <w:pStyle w:val="Ttulo"/>
                                  </w:pPr>
                                  <w:r>
                                    <w:rPr>
                                      <w:lang w:bidi="es-ES"/>
                                    </w:rPr>
                                    <w:t>Semana 02</w:t>
                                  </w:r>
                                  <w:r w:rsidR="00B978C0">
                                    <w:rPr>
                                      <w:lang w:bidi="es-ES"/>
                                    </w:rPr>
                                    <w:t xml:space="preserve">    </w:t>
                                  </w:r>
                                  <w:r w:rsidR="00A5387D">
                                    <w:rPr>
                                      <w:lang w:bidi="es-ES"/>
                                    </w:rPr>
                                    <w:t>S</w:t>
                                  </w:r>
                                  <w:r w:rsidR="003358FF">
                                    <w:rPr>
                                      <w:lang w:bidi="es-ES"/>
                                    </w:rPr>
                                    <w:t>anto Tomás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1198FFE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77.85pt;height:11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" filled="f" stroked="f" strokeweight=".5pt">
                      <v:textbox>
                        <w:txbxContent>
                          <w:p w14:paraId="05830D58" w14:textId="726AD992" w:rsidR="00547687" w:rsidRPr="00D86945" w:rsidRDefault="00001DFB" w:rsidP="00A5387D">
                            <w:pPr>
                              <w:pStyle w:val="Ttulo"/>
                            </w:pPr>
                            <w:r>
                              <w:rPr>
                                <w:lang w:bidi="es-ES"/>
                              </w:rPr>
                              <w:t>Semana 02</w:t>
                            </w:r>
                            <w:r w:rsidR="00B978C0">
                              <w:rPr>
                                <w:lang w:bidi="es-ES"/>
                              </w:rPr>
                              <w:t xml:space="preserve">    </w:t>
                            </w:r>
                            <w:r w:rsidR="00A5387D">
                              <w:rPr>
                                <w:lang w:bidi="es-ES"/>
                              </w:rPr>
                              <w:t>S</w:t>
                            </w:r>
                            <w:r w:rsidR="003358FF">
                              <w:rPr>
                                <w:lang w:bidi="es-ES"/>
                              </w:rPr>
                              <w:t>anto Tomás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D077E9" w:rsidRPr="00A653D0" w14:paraId="05766330" w14:textId="77777777" w:rsidTr="00F75E82">
        <w:trPr>
          <w:trHeight w:val="3334"/>
        </w:trPr>
        <w:tc>
          <w:tcPr>
            <w:tcW w:w="5557" w:type="dxa"/>
            <w:tcBorders>
              <w:top w:val="nil"/>
              <w:left w:val="nil"/>
              <w:bottom w:val="nil"/>
              <w:right w:val="nil"/>
            </w:tcBorders>
          </w:tcPr>
          <w:p w14:paraId="17B13CCE" w14:textId="6BF8803E" w:rsidR="00D077E9" w:rsidRPr="00A653D0" w:rsidRDefault="00547687" w:rsidP="00A76E8B">
            <w:pPr>
              <w:spacing w:line="360" w:lineRule="auto"/>
              <w:rPr>
                <w:rFonts w:asciiTheme="majorHAnsi" w:hAnsiTheme="majorHAnsi" w:cstheme="majorHAnsi"/>
                <w:noProof/>
                <w:sz w:val="22"/>
              </w:rPr>
            </w:pPr>
            <w:r w:rsidRPr="00A653D0">
              <w:rPr>
                <w:rFonts w:asciiTheme="majorHAnsi" w:hAnsiTheme="majorHAnsi" w:cstheme="majorHAnsi"/>
                <w:noProof/>
                <w:sz w:val="22"/>
                <w:lang w:bidi="es-ES"/>
              </w:rPr>
              <mc:AlternateContent>
                <mc:Choice Requires="wps">
                  <w:drawing>
                    <wp:anchor distT="0" distB="0" distL="114300" distR="114300" simplePos="0" relativeHeight="251658242" behindDoc="1" locked="0" layoutInCell="1" allowOverlap="1" wp14:anchorId="4B5FC163" wp14:editId="69727009">
                      <wp:simplePos x="0" y="0"/>
                      <wp:positionH relativeFrom="margin">
                        <wp:posOffset>1063</wp:posOffset>
                      </wp:positionH>
                      <wp:positionV relativeFrom="page">
                        <wp:posOffset>-2032620</wp:posOffset>
                      </wp:positionV>
                      <wp:extent cx="3528695" cy="5847907"/>
                      <wp:effectExtent l="0" t="0" r="0" b="635"/>
                      <wp:wrapNone/>
                      <wp:docPr id="3" name="Rectángulo 3" descr="rectángulo blanco para texto en portad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8695" cy="584790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1D0DAF" id="Rectángulo 3" o:spid="_x0000_s1026" alt="rectángulo blanco para texto en portada" style="position:absolute;margin-left:.1pt;margin-top:-160.05pt;width:277.85pt;height:460.45pt;z-index:-2516582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" fillcolor="white [3212]" stroked="f" strokeweight="2pt">
                      <w10:wrap anchorx="margin" anchory="page"/>
                    </v:rect>
                  </w:pict>
                </mc:Fallback>
              </mc:AlternateContent>
            </w:r>
            <w:r w:rsidRPr="00A653D0">
              <w:rPr>
                <w:rFonts w:asciiTheme="majorHAnsi" w:hAnsiTheme="majorHAnsi" w:cstheme="majorHAnsi"/>
                <w:noProof/>
                <w:sz w:val="22"/>
                <w:lang w:bidi="es-ES"/>
              </w:rPr>
              <mc:AlternateContent>
                <mc:Choice Requires="wps">
                  <w:drawing>
                    <wp:inline distT="0" distB="0" distL="0" distR="0" wp14:anchorId="7C22D459" wp14:editId="5F395E5B">
                      <wp:extent cx="1390918" cy="0"/>
                      <wp:effectExtent l="0" t="19050" r="19050" b="1905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87B31F8" id="Conector rec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:rsidRPr="00A653D0" w14:paraId="6D16C4F6" w14:textId="77777777" w:rsidTr="00E136DD">
        <w:trPr>
          <w:trHeight w:val="1411"/>
        </w:trPr>
        <w:tc>
          <w:tcPr>
            <w:tcW w:w="5557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rFonts w:asciiTheme="majorHAnsi" w:hAnsiTheme="majorHAnsi" w:cstheme="majorHAnsi"/>
                <w:noProof/>
                <w:sz w:val="22"/>
              </w:rPr>
              <w:id w:val="1080870105"/>
              <w:placeholder>
                <w:docPart w:val="418848E2841F440CB7C34C21462E7266"/>
              </w:placeholder>
              <w15:appearance w15:val="hidden"/>
            </w:sdtPr>
            <w:sdtEndPr/>
            <w:sdtContent>
              <w:p w14:paraId="29C7CC54" w14:textId="7CC508B6" w:rsidR="00D077E9" w:rsidRPr="00A653D0" w:rsidRDefault="000747A0" w:rsidP="00A76E8B">
                <w:pPr>
                  <w:spacing w:line="360" w:lineRule="auto"/>
                  <w:rPr>
                    <w:rFonts w:asciiTheme="majorHAnsi" w:hAnsiTheme="majorHAnsi" w:cstheme="majorHAnsi"/>
                    <w:noProof/>
                    <w:sz w:val="22"/>
                  </w:rPr>
                </w:pPr>
                <w:r w:rsidRPr="00A653D0">
                  <w:rPr>
                    <w:rStyle w:val="SubttuloCar"/>
                    <w:rFonts w:asciiTheme="majorHAnsi" w:hAnsiTheme="majorHAnsi" w:cstheme="majorHAnsi"/>
                    <w:b w:val="0"/>
                    <w:noProof/>
                    <w:sz w:val="22"/>
                    <w:lang w:bidi="es-ES"/>
                  </w:rPr>
                  <w:fldChar w:fldCharType="begin"/>
                </w:r>
                <w:r w:rsidRPr="00A653D0">
                  <w:rPr>
                    <w:rStyle w:val="SubttuloCar"/>
                    <w:rFonts w:asciiTheme="majorHAnsi" w:hAnsiTheme="majorHAnsi" w:cstheme="majorHAnsi"/>
                    <w:b w:val="0"/>
                    <w:noProof/>
                    <w:sz w:val="22"/>
                    <w:lang w:bidi="es-ES"/>
                  </w:rPr>
                  <w:instrText xml:space="preserve"> DATE  \@ "d MMMM"  \* MERGEFORMAT </w:instrText>
                </w:r>
                <w:r w:rsidRPr="00A653D0">
                  <w:rPr>
                    <w:rStyle w:val="SubttuloCar"/>
                    <w:rFonts w:asciiTheme="majorHAnsi" w:hAnsiTheme="majorHAnsi" w:cstheme="majorHAnsi"/>
                    <w:b w:val="0"/>
                    <w:noProof/>
                    <w:sz w:val="22"/>
                    <w:lang w:bidi="es-ES"/>
                  </w:rPr>
                  <w:fldChar w:fldCharType="separate"/>
                </w:r>
                <w:r w:rsidR="007031A5" w:rsidRPr="00A653D0">
                  <w:rPr>
                    <w:rStyle w:val="SubttuloCar"/>
                    <w:rFonts w:asciiTheme="majorHAnsi" w:hAnsiTheme="majorHAnsi" w:cstheme="majorHAnsi"/>
                    <w:b w:val="0"/>
                    <w:noProof/>
                    <w:sz w:val="22"/>
                    <w:lang w:bidi="es-ES"/>
                  </w:rPr>
                  <w:t>21 junio</w:t>
                </w:r>
                <w:r w:rsidRPr="00A653D0">
                  <w:rPr>
                    <w:rStyle w:val="SubttuloCar"/>
                    <w:rFonts w:asciiTheme="majorHAnsi" w:hAnsiTheme="majorHAnsi" w:cstheme="majorHAnsi"/>
                    <w:b w:val="0"/>
                    <w:noProof/>
                    <w:sz w:val="22"/>
                    <w:lang w:bidi="es-ES"/>
                  </w:rPr>
                  <w:fldChar w:fldCharType="end"/>
                </w:r>
              </w:p>
            </w:sdtContent>
          </w:sdt>
          <w:p w14:paraId="70F68C94" w14:textId="77777777" w:rsidR="00D077E9" w:rsidRPr="00A653D0" w:rsidRDefault="00D077E9" w:rsidP="00A76E8B">
            <w:pPr>
              <w:spacing w:line="360" w:lineRule="auto"/>
              <w:rPr>
                <w:rFonts w:asciiTheme="majorHAnsi" w:hAnsiTheme="majorHAnsi" w:cstheme="majorHAnsi"/>
                <w:noProof/>
                <w:sz w:val="22"/>
              </w:rPr>
            </w:pPr>
            <w:r w:rsidRPr="00A653D0">
              <w:rPr>
                <w:rFonts w:asciiTheme="majorHAnsi" w:hAnsiTheme="majorHAnsi" w:cstheme="majorHAnsi"/>
                <w:noProof/>
                <w:sz w:val="22"/>
                <w:lang w:bidi="es-ES"/>
              </w:rPr>
              <mc:AlternateContent>
                <mc:Choice Requires="wps">
                  <w:drawing>
                    <wp:inline distT="0" distB="0" distL="0" distR="0" wp14:anchorId="43C424E8" wp14:editId="56C89EDD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E813FF5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3D7BF058" w14:textId="77777777" w:rsidR="00D077E9" w:rsidRPr="00A653D0" w:rsidRDefault="00D077E9" w:rsidP="00A76E8B">
            <w:pPr>
              <w:spacing w:line="360" w:lineRule="auto"/>
              <w:rPr>
                <w:rFonts w:asciiTheme="majorHAnsi" w:hAnsiTheme="majorHAnsi" w:cstheme="majorHAnsi"/>
                <w:noProof/>
                <w:sz w:val="22"/>
              </w:rPr>
            </w:pPr>
          </w:p>
          <w:p w14:paraId="56C02D12" w14:textId="77777777" w:rsidR="00D077E9" w:rsidRPr="00A653D0" w:rsidRDefault="00D077E9" w:rsidP="00A76E8B">
            <w:pPr>
              <w:spacing w:line="360" w:lineRule="auto"/>
              <w:rPr>
                <w:rFonts w:asciiTheme="majorHAnsi" w:hAnsiTheme="majorHAnsi" w:cstheme="majorHAnsi"/>
                <w:noProof/>
                <w:sz w:val="22"/>
              </w:rPr>
            </w:pPr>
          </w:p>
          <w:p w14:paraId="0C931F2C" w14:textId="1EE298E7" w:rsidR="005C539D" w:rsidRPr="00A653D0" w:rsidRDefault="005C539D" w:rsidP="00A76E8B">
            <w:pPr>
              <w:spacing w:line="360" w:lineRule="auto"/>
              <w:jc w:val="both"/>
              <w:rPr>
                <w:rFonts w:asciiTheme="majorHAnsi" w:hAnsiTheme="majorHAnsi" w:cstheme="majorHAnsi"/>
                <w:bCs/>
                <w:noProof/>
                <w:sz w:val="22"/>
              </w:rPr>
            </w:pPr>
            <w:r w:rsidRPr="00A653D0">
              <w:rPr>
                <w:rFonts w:asciiTheme="majorHAnsi" w:hAnsiTheme="majorHAnsi" w:cstheme="majorHAnsi"/>
                <w:bCs/>
                <w:noProof/>
                <w:sz w:val="22"/>
              </w:rPr>
              <w:t>SISTEMAS OPERATIVOS GNU/LINUX</w:t>
            </w:r>
          </w:p>
          <w:p w14:paraId="258DE1DC" w14:textId="729C64E5" w:rsidR="00D077E9" w:rsidRPr="00A653D0" w:rsidRDefault="00D077E9" w:rsidP="00A76E8B">
            <w:pPr>
              <w:spacing w:line="360" w:lineRule="auto"/>
              <w:rPr>
                <w:rFonts w:asciiTheme="majorHAnsi" w:hAnsiTheme="majorHAnsi" w:cstheme="majorHAnsi"/>
                <w:noProof/>
                <w:sz w:val="22"/>
              </w:rPr>
            </w:pPr>
          </w:p>
          <w:p w14:paraId="4F1E71FD" w14:textId="671B70D5" w:rsidR="00D077E9" w:rsidRPr="00A653D0" w:rsidRDefault="00D077E9" w:rsidP="00A76E8B">
            <w:pPr>
              <w:spacing w:line="360" w:lineRule="auto"/>
              <w:rPr>
                <w:rFonts w:asciiTheme="majorHAnsi" w:hAnsiTheme="majorHAnsi" w:cstheme="majorHAnsi"/>
                <w:noProof/>
                <w:sz w:val="22"/>
              </w:rPr>
            </w:pPr>
            <w:r w:rsidRPr="00A653D0">
              <w:rPr>
                <w:rFonts w:asciiTheme="majorHAnsi" w:hAnsiTheme="majorHAnsi" w:cstheme="majorHAnsi"/>
                <w:noProof/>
                <w:sz w:val="22"/>
                <w:lang w:bidi="es-ES"/>
              </w:rPr>
              <w:t xml:space="preserve">Creado por: </w:t>
            </w:r>
            <w:sdt>
              <w:sdtPr>
                <w:rPr>
                  <w:rFonts w:asciiTheme="majorHAnsi" w:hAnsiTheme="majorHAnsi" w:cstheme="majorHAnsi"/>
                  <w:noProof/>
                  <w:sz w:val="22"/>
                </w:rPr>
                <w:alias w:val="Su nombre"/>
                <w:tag w:val="Su nombre"/>
                <w:id w:val="-180584491"/>
                <w:placeholder>
                  <w:docPart w:val="08259CFF3FED4677838A58554C48EEDB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 w:multiLine="1"/>
              </w:sdtPr>
              <w:sdtEndPr/>
              <w:sdtContent>
                <w:r w:rsidR="00870DB1" w:rsidRPr="00A653D0">
                  <w:rPr>
                    <w:rFonts w:asciiTheme="majorHAnsi" w:hAnsiTheme="majorHAnsi" w:cstheme="majorHAnsi"/>
                    <w:noProof/>
                    <w:sz w:val="22"/>
                  </w:rPr>
                  <w:t>Nicolas Castro Cornejo</w:t>
                </w:r>
              </w:sdtContent>
            </w:sdt>
          </w:p>
          <w:p w14:paraId="5E07D22C" w14:textId="77777777" w:rsidR="00D077E9" w:rsidRPr="00A653D0" w:rsidRDefault="00D077E9" w:rsidP="00A76E8B">
            <w:pPr>
              <w:spacing w:line="360" w:lineRule="auto"/>
              <w:rPr>
                <w:rFonts w:asciiTheme="majorHAnsi" w:hAnsiTheme="majorHAnsi" w:cstheme="majorHAnsi"/>
                <w:noProof/>
                <w:sz w:val="22"/>
              </w:rPr>
            </w:pPr>
          </w:p>
        </w:tc>
      </w:tr>
    </w:tbl>
    <w:bookmarkStart w:id="0" w:name="_Toc201398319"/>
    <w:p w14:paraId="1D8F0F8D" w14:textId="04EAA7D5" w:rsidR="00D077E9" w:rsidRPr="00A653D0" w:rsidRDefault="00547687" w:rsidP="00A76E8B">
      <w:pPr>
        <w:pStyle w:val="Contenido"/>
        <w:spacing w:line="360" w:lineRule="auto"/>
        <w:rPr>
          <w:rFonts w:asciiTheme="majorHAnsi" w:hAnsiTheme="majorHAnsi" w:cstheme="majorHAnsi"/>
          <w:noProof/>
          <w:lang w:bidi="es-ES"/>
        </w:rPr>
      </w:pPr>
      <w:r w:rsidRPr="00A653D0">
        <w:rPr>
          <w:rFonts w:asciiTheme="majorHAnsi" w:hAnsiTheme="majorHAnsi" w:cstheme="majorHAnsi"/>
          <w:noProof/>
          <w:lang w:bidi="es-ES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47316A18" wp14:editId="4BE681BD">
                <wp:simplePos x="0" y="0"/>
                <wp:positionH relativeFrom="page">
                  <wp:align>left</wp:align>
                </wp:positionH>
                <wp:positionV relativeFrom="page">
                  <wp:posOffset>6229350</wp:posOffset>
                </wp:positionV>
                <wp:extent cx="11720720" cy="446659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20720" cy="4466590"/>
                        </a:xfrm>
                        <a:prstGeom prst="rect">
                          <a:avLst/>
                        </a:prstGeom>
                        <a:solidFill>
                          <a:srgbClr val="1E5C4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E33FFF" id="Rectángulo 2" o:spid="_x0000_s1026" alt="rectángulo de color" style="position:absolute;margin-left:0;margin-top:490.5pt;width:922.9pt;height:351.7pt;z-index:-251658239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" fillcolor="#1e5c4f" stroked="f" strokeweight="2pt">
                <w10:wrap anchorx="page" anchory="page"/>
              </v:rect>
            </w:pict>
          </mc:Fallback>
        </mc:AlternateContent>
      </w:r>
      <w:bookmarkEnd w:id="0"/>
      <w:r w:rsidR="00D077E9" w:rsidRPr="00A653D0">
        <w:rPr>
          <w:rFonts w:asciiTheme="majorHAnsi" w:hAnsiTheme="majorHAnsi" w:cstheme="majorHAnsi"/>
          <w:noProof/>
          <w:lang w:bidi="es-ES"/>
        </w:rPr>
        <w:br w:type="page"/>
      </w:r>
    </w:p>
    <w:p w14:paraId="36A0B526" w14:textId="1C0EBD46" w:rsidR="006858DB" w:rsidRPr="00A653D0" w:rsidRDefault="006858DB" w:rsidP="00A76E8B">
      <w:pPr>
        <w:pStyle w:val="Ttulo1"/>
        <w:spacing w:line="360" w:lineRule="auto"/>
        <w:rPr>
          <w:rFonts w:cstheme="majorHAnsi"/>
          <w:noProof/>
          <w:sz w:val="22"/>
          <w:szCs w:val="22"/>
        </w:rPr>
      </w:pPr>
      <w:bookmarkStart w:id="1" w:name="_Toc231153512"/>
      <w:r w:rsidRPr="00A653D0">
        <w:rPr>
          <w:rFonts w:cstheme="majorHAnsi"/>
          <w:noProof/>
          <w:sz w:val="22"/>
          <w:szCs w:val="22"/>
        </w:rPr>
        <w:lastRenderedPageBreak/>
        <w:t>INDICE</w:t>
      </w:r>
      <w:bookmarkEnd w:id="1"/>
    </w:p>
    <w:sdt>
      <w:sdtPr>
        <w:rPr>
          <w:rFonts w:asciiTheme="majorHAnsi" w:hAnsiTheme="majorHAnsi" w:cstheme="majorHAnsi"/>
          <w:noProof w:val="0"/>
          <w:sz w:val="22"/>
        </w:rPr>
        <w:id w:val="164068757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96EAD3D" w14:textId="5A5D2AE1" w:rsidR="005C539D" w:rsidRPr="00A653D0" w:rsidRDefault="006858DB" w:rsidP="00A76E8B">
          <w:pPr>
            <w:pStyle w:val="TDC1"/>
            <w:spacing w:line="360" w:lineRule="auto"/>
            <w:rPr>
              <w:rFonts w:asciiTheme="majorHAnsi" w:hAnsiTheme="majorHAnsi" w:cstheme="majorHAnsi"/>
              <w:b w:val="0"/>
              <w:color w:val="auto"/>
              <w:kern w:val="2"/>
              <w:sz w:val="22"/>
              <w:lang w:eastAsia="es-ES"/>
              <w14:ligatures w14:val="standardContextual"/>
            </w:rPr>
          </w:pPr>
          <w:r w:rsidRPr="00A653D0">
            <w:rPr>
              <w:rFonts w:asciiTheme="majorHAnsi" w:eastAsiaTheme="majorEastAsia" w:hAnsiTheme="majorHAnsi" w:cstheme="majorHAnsi"/>
              <w:color w:val="013A57" w:themeColor="accent1" w:themeShade="BF"/>
              <w:sz w:val="22"/>
              <w:lang w:eastAsia="es-ES"/>
            </w:rPr>
            <w:fldChar w:fldCharType="begin"/>
          </w:r>
          <w:r w:rsidRPr="00A653D0">
            <w:rPr>
              <w:rFonts w:asciiTheme="majorHAnsi" w:hAnsiTheme="majorHAnsi" w:cstheme="majorHAnsi"/>
              <w:sz w:val="22"/>
            </w:rPr>
            <w:instrText xml:space="preserve"> TOC \o "1-3" \h \z \u </w:instrText>
          </w:r>
          <w:r w:rsidRPr="00A653D0">
            <w:rPr>
              <w:rFonts w:asciiTheme="majorHAnsi" w:eastAsiaTheme="majorEastAsia" w:hAnsiTheme="majorHAnsi" w:cstheme="majorHAnsi"/>
              <w:color w:val="013A57" w:themeColor="accent1" w:themeShade="BF"/>
              <w:sz w:val="22"/>
              <w:lang w:eastAsia="es-ES"/>
            </w:rPr>
            <w:fldChar w:fldCharType="separate"/>
          </w:r>
          <w:hyperlink w:anchor="_Toc231153512" w:history="1">
            <w:r w:rsidR="005C539D" w:rsidRPr="00A653D0">
              <w:rPr>
                <w:rStyle w:val="Hipervnculo"/>
                <w:rFonts w:asciiTheme="majorHAnsi" w:hAnsiTheme="majorHAnsi" w:cstheme="majorHAnsi"/>
                <w:sz w:val="22"/>
              </w:rPr>
              <w:t>INDICE</w:t>
            </w:r>
            <w:r w:rsidR="005C539D" w:rsidRPr="00A653D0">
              <w:rPr>
                <w:rFonts w:asciiTheme="majorHAnsi" w:hAnsiTheme="majorHAnsi" w:cstheme="majorHAnsi"/>
                <w:webHidden/>
                <w:sz w:val="22"/>
              </w:rPr>
              <w:tab/>
            </w:r>
            <w:r w:rsidR="005C539D" w:rsidRPr="00A653D0">
              <w:rPr>
                <w:rFonts w:asciiTheme="majorHAnsi" w:hAnsiTheme="majorHAnsi" w:cstheme="majorHAnsi"/>
                <w:webHidden/>
                <w:sz w:val="22"/>
              </w:rPr>
              <w:fldChar w:fldCharType="begin"/>
            </w:r>
            <w:r w:rsidR="005C539D" w:rsidRPr="00A653D0">
              <w:rPr>
                <w:rFonts w:asciiTheme="majorHAnsi" w:hAnsiTheme="majorHAnsi" w:cstheme="majorHAnsi"/>
                <w:webHidden/>
                <w:sz w:val="22"/>
              </w:rPr>
              <w:instrText xml:space="preserve"> PAGEREF _Toc231153512 \h </w:instrText>
            </w:r>
            <w:r w:rsidR="005C539D" w:rsidRPr="00A653D0">
              <w:rPr>
                <w:rFonts w:asciiTheme="majorHAnsi" w:hAnsiTheme="majorHAnsi" w:cstheme="majorHAnsi"/>
                <w:webHidden/>
                <w:sz w:val="22"/>
              </w:rPr>
            </w:r>
            <w:r w:rsidR="005C539D" w:rsidRPr="00A653D0">
              <w:rPr>
                <w:rFonts w:asciiTheme="majorHAnsi" w:hAnsiTheme="majorHAnsi" w:cstheme="majorHAnsi"/>
                <w:webHidden/>
                <w:sz w:val="22"/>
              </w:rPr>
              <w:fldChar w:fldCharType="separate"/>
            </w:r>
            <w:r w:rsidR="005C539D" w:rsidRPr="00A653D0">
              <w:rPr>
                <w:rFonts w:asciiTheme="majorHAnsi" w:hAnsiTheme="majorHAnsi" w:cstheme="majorHAnsi"/>
                <w:webHidden/>
                <w:sz w:val="22"/>
              </w:rPr>
              <w:t>2</w:t>
            </w:r>
            <w:r w:rsidR="005C539D" w:rsidRPr="00A653D0">
              <w:rPr>
                <w:rFonts w:asciiTheme="majorHAnsi" w:hAnsiTheme="majorHAnsi" w:cstheme="majorHAnsi"/>
                <w:webHidden/>
                <w:sz w:val="22"/>
              </w:rPr>
              <w:fldChar w:fldCharType="end"/>
            </w:r>
          </w:hyperlink>
        </w:p>
        <w:p w14:paraId="75F8C144" w14:textId="75348C83" w:rsidR="005C539D" w:rsidRPr="00A653D0" w:rsidRDefault="005C539D" w:rsidP="00A76E8B">
          <w:pPr>
            <w:pStyle w:val="TDC1"/>
            <w:spacing w:line="360" w:lineRule="auto"/>
            <w:rPr>
              <w:rFonts w:asciiTheme="majorHAnsi" w:hAnsiTheme="majorHAnsi" w:cstheme="majorHAnsi"/>
              <w:b w:val="0"/>
              <w:color w:val="auto"/>
              <w:kern w:val="2"/>
              <w:sz w:val="22"/>
              <w:lang w:eastAsia="es-ES"/>
              <w14:ligatures w14:val="standardContextual"/>
            </w:rPr>
          </w:pPr>
          <w:hyperlink w:anchor="_Toc231153513" w:history="1">
            <w:r w:rsidRPr="00A653D0">
              <w:rPr>
                <w:rStyle w:val="Hipervnculo"/>
                <w:rFonts w:asciiTheme="majorHAnsi" w:hAnsiTheme="majorHAnsi" w:cstheme="majorHAnsi"/>
                <w:sz w:val="22"/>
              </w:rPr>
              <w:t>INTRODUCCIÓN</w:t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tab/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fldChar w:fldCharType="begin"/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instrText xml:space="preserve"> PAGEREF _Toc231153513 \h </w:instrText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fldChar w:fldCharType="separate"/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t>3</w:t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fldChar w:fldCharType="end"/>
            </w:r>
          </w:hyperlink>
        </w:p>
        <w:p w14:paraId="631B522D" w14:textId="13C0441D" w:rsidR="005C539D" w:rsidRPr="00A653D0" w:rsidRDefault="005C539D" w:rsidP="00A76E8B">
          <w:pPr>
            <w:pStyle w:val="TDC1"/>
            <w:spacing w:line="360" w:lineRule="auto"/>
            <w:rPr>
              <w:rFonts w:asciiTheme="majorHAnsi" w:hAnsiTheme="majorHAnsi" w:cstheme="majorHAnsi"/>
              <w:b w:val="0"/>
              <w:color w:val="auto"/>
              <w:kern w:val="2"/>
              <w:sz w:val="22"/>
              <w:lang w:eastAsia="es-ES"/>
              <w14:ligatures w14:val="standardContextual"/>
            </w:rPr>
          </w:pPr>
          <w:hyperlink w:anchor="_Toc231153514" w:history="1">
            <w:r w:rsidRPr="00A653D0">
              <w:rPr>
                <w:rStyle w:val="Hipervnculo"/>
                <w:rFonts w:asciiTheme="majorHAnsi" w:hAnsiTheme="majorHAnsi" w:cstheme="majorHAnsi"/>
                <w:sz w:val="22"/>
              </w:rPr>
              <w:t>DESARROLLO DEL PROCESO</w:t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tab/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fldChar w:fldCharType="begin"/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instrText xml:space="preserve"> PAGEREF _Toc231153514 \h </w:instrText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fldChar w:fldCharType="separate"/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t>4</w:t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fldChar w:fldCharType="end"/>
            </w:r>
          </w:hyperlink>
        </w:p>
        <w:p w14:paraId="2A2C6795" w14:textId="29FBF012" w:rsidR="005C539D" w:rsidRPr="00A653D0" w:rsidRDefault="005C539D" w:rsidP="00A76E8B">
          <w:pPr>
            <w:pStyle w:val="TDC1"/>
            <w:spacing w:line="360" w:lineRule="auto"/>
            <w:rPr>
              <w:rFonts w:asciiTheme="majorHAnsi" w:hAnsiTheme="majorHAnsi" w:cstheme="majorHAnsi"/>
              <w:b w:val="0"/>
              <w:color w:val="auto"/>
              <w:kern w:val="2"/>
              <w:sz w:val="22"/>
              <w:lang w:eastAsia="es-ES"/>
              <w14:ligatures w14:val="standardContextual"/>
            </w:rPr>
          </w:pPr>
          <w:hyperlink w:anchor="_Toc231153515" w:history="1">
            <w:r w:rsidRPr="00A653D0">
              <w:rPr>
                <w:rStyle w:val="Hipervnculo"/>
                <w:rFonts w:asciiTheme="majorHAnsi" w:hAnsiTheme="majorHAnsi" w:cstheme="majorHAnsi"/>
                <w:sz w:val="22"/>
              </w:rPr>
              <w:t>CAPTURAS DEL PROCEDIMIENTO PASO A PASO</w:t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tab/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fldChar w:fldCharType="begin"/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instrText xml:space="preserve"> PAGEREF _Toc231153515 \h </w:instrText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fldChar w:fldCharType="separate"/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t>5</w:t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fldChar w:fldCharType="end"/>
            </w:r>
          </w:hyperlink>
        </w:p>
        <w:p w14:paraId="048E93CD" w14:textId="4463741A" w:rsidR="005C539D" w:rsidRPr="00A653D0" w:rsidRDefault="005C539D" w:rsidP="00A76E8B">
          <w:pPr>
            <w:pStyle w:val="TDC2"/>
            <w:spacing w:line="360" w:lineRule="auto"/>
            <w:rPr>
              <w:rFonts w:asciiTheme="majorHAnsi" w:hAnsiTheme="majorHAnsi" w:cstheme="majorHAnsi"/>
              <w:bCs w:val="0"/>
              <w:color w:val="auto"/>
              <w:kern w:val="2"/>
              <w:sz w:val="22"/>
              <w:lang w:eastAsia="es-ES"/>
              <w14:ligatures w14:val="standardContextual"/>
            </w:rPr>
          </w:pPr>
          <w:hyperlink w:anchor="_Toc231153516" w:history="1">
            <w:r w:rsidRPr="00A653D0">
              <w:rPr>
                <w:rStyle w:val="Hipervnculo"/>
                <w:rFonts w:asciiTheme="majorHAnsi" w:hAnsiTheme="majorHAnsi" w:cstheme="majorHAnsi"/>
                <w:sz w:val="22"/>
              </w:rPr>
              <w:t>1.</w:t>
            </w:r>
            <w:r w:rsidRPr="00A653D0">
              <w:rPr>
                <w:rFonts w:asciiTheme="majorHAnsi" w:hAnsiTheme="majorHAnsi" w:cstheme="majorHAnsi"/>
                <w:bCs w:val="0"/>
                <w:color w:val="auto"/>
                <w:kern w:val="2"/>
                <w:sz w:val="22"/>
                <w:lang w:eastAsia="es-ES"/>
                <w14:ligatures w14:val="standardContextual"/>
              </w:rPr>
              <w:tab/>
            </w:r>
            <w:r w:rsidRPr="00A653D0">
              <w:rPr>
                <w:rStyle w:val="Hipervnculo"/>
                <w:rFonts w:asciiTheme="majorHAnsi" w:hAnsiTheme="majorHAnsi" w:cstheme="majorHAnsi"/>
                <w:sz w:val="22"/>
              </w:rPr>
              <w:t>Menú de instalación de Debian en VirtualBox</w:t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tab/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fldChar w:fldCharType="begin"/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instrText xml:space="preserve"> PAGEREF _Toc231153516 \h </w:instrText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fldChar w:fldCharType="separate"/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t>5</w:t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fldChar w:fldCharType="end"/>
            </w:r>
          </w:hyperlink>
        </w:p>
        <w:p w14:paraId="6CC8DCB0" w14:textId="16F0BCD1" w:rsidR="005C539D" w:rsidRPr="00A653D0" w:rsidRDefault="005C539D" w:rsidP="00A76E8B">
          <w:pPr>
            <w:pStyle w:val="TDC2"/>
            <w:spacing w:line="360" w:lineRule="auto"/>
            <w:rPr>
              <w:rFonts w:asciiTheme="majorHAnsi" w:hAnsiTheme="majorHAnsi" w:cstheme="majorHAnsi"/>
              <w:bCs w:val="0"/>
              <w:color w:val="auto"/>
              <w:kern w:val="2"/>
              <w:sz w:val="22"/>
              <w:lang w:eastAsia="es-ES"/>
              <w14:ligatures w14:val="standardContextual"/>
            </w:rPr>
          </w:pPr>
          <w:hyperlink w:anchor="_Toc231153517" w:history="1">
            <w:r w:rsidRPr="00A653D0">
              <w:rPr>
                <w:rStyle w:val="Hipervnculo"/>
                <w:rFonts w:asciiTheme="majorHAnsi" w:hAnsiTheme="majorHAnsi" w:cstheme="majorHAnsi"/>
                <w:sz w:val="22"/>
              </w:rPr>
              <w:t>2.</w:t>
            </w:r>
            <w:r w:rsidRPr="00A653D0">
              <w:rPr>
                <w:rFonts w:asciiTheme="majorHAnsi" w:hAnsiTheme="majorHAnsi" w:cstheme="majorHAnsi"/>
                <w:bCs w:val="0"/>
                <w:color w:val="auto"/>
                <w:kern w:val="2"/>
                <w:sz w:val="22"/>
                <w:lang w:eastAsia="es-ES"/>
                <w14:ligatures w14:val="standardContextual"/>
              </w:rPr>
              <w:tab/>
            </w:r>
            <w:r w:rsidRPr="00A653D0">
              <w:rPr>
                <w:rStyle w:val="Hipervnculo"/>
                <w:rFonts w:asciiTheme="majorHAnsi" w:hAnsiTheme="majorHAnsi" w:cstheme="majorHAnsi"/>
                <w:sz w:val="22"/>
              </w:rPr>
              <w:t>Selección de idioma en el instalador de Debian</w:t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tab/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fldChar w:fldCharType="begin"/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instrText xml:space="preserve"> PAGEREF _Toc231153517 \h </w:instrText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fldChar w:fldCharType="separate"/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t>6</w:t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fldChar w:fldCharType="end"/>
            </w:r>
          </w:hyperlink>
        </w:p>
        <w:p w14:paraId="70C73522" w14:textId="04A1EE5A" w:rsidR="005C539D" w:rsidRPr="00A653D0" w:rsidRDefault="005C539D" w:rsidP="00A76E8B">
          <w:pPr>
            <w:pStyle w:val="TDC2"/>
            <w:spacing w:line="360" w:lineRule="auto"/>
            <w:rPr>
              <w:rFonts w:asciiTheme="majorHAnsi" w:hAnsiTheme="majorHAnsi" w:cstheme="majorHAnsi"/>
              <w:bCs w:val="0"/>
              <w:color w:val="auto"/>
              <w:kern w:val="2"/>
              <w:sz w:val="22"/>
              <w:lang w:eastAsia="es-ES"/>
              <w14:ligatures w14:val="standardContextual"/>
            </w:rPr>
          </w:pPr>
          <w:hyperlink w:anchor="_Toc231153518" w:history="1">
            <w:r w:rsidRPr="00A653D0">
              <w:rPr>
                <w:rStyle w:val="Hipervnculo"/>
                <w:rFonts w:asciiTheme="majorHAnsi" w:hAnsiTheme="majorHAnsi" w:cstheme="majorHAnsi"/>
                <w:sz w:val="22"/>
              </w:rPr>
              <w:t>3.</w:t>
            </w:r>
            <w:r w:rsidRPr="00A653D0">
              <w:rPr>
                <w:rFonts w:asciiTheme="majorHAnsi" w:hAnsiTheme="majorHAnsi" w:cstheme="majorHAnsi"/>
                <w:bCs w:val="0"/>
                <w:color w:val="auto"/>
                <w:kern w:val="2"/>
                <w:sz w:val="22"/>
                <w:lang w:eastAsia="es-ES"/>
                <w14:ligatures w14:val="standardContextual"/>
              </w:rPr>
              <w:tab/>
            </w:r>
            <w:r w:rsidRPr="00A653D0">
              <w:rPr>
                <w:rStyle w:val="Hipervnculo"/>
                <w:rFonts w:asciiTheme="majorHAnsi" w:hAnsiTheme="majorHAnsi" w:cstheme="majorHAnsi"/>
                <w:sz w:val="22"/>
              </w:rPr>
              <w:t>Selección de ubicación en el instalador de Debian</w:t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tab/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fldChar w:fldCharType="begin"/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instrText xml:space="preserve"> PAGEREF _Toc231153518 \h </w:instrText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fldChar w:fldCharType="separate"/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t>7</w:t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fldChar w:fldCharType="end"/>
            </w:r>
          </w:hyperlink>
        </w:p>
        <w:p w14:paraId="254E5A74" w14:textId="19BBAA36" w:rsidR="005C539D" w:rsidRPr="00A653D0" w:rsidRDefault="005C539D" w:rsidP="00A76E8B">
          <w:pPr>
            <w:pStyle w:val="TDC2"/>
            <w:spacing w:line="360" w:lineRule="auto"/>
            <w:rPr>
              <w:rFonts w:asciiTheme="majorHAnsi" w:hAnsiTheme="majorHAnsi" w:cstheme="majorHAnsi"/>
              <w:bCs w:val="0"/>
              <w:color w:val="auto"/>
              <w:kern w:val="2"/>
              <w:sz w:val="22"/>
              <w:lang w:eastAsia="es-ES"/>
              <w14:ligatures w14:val="standardContextual"/>
            </w:rPr>
          </w:pPr>
          <w:hyperlink w:anchor="_Toc231153519" w:history="1">
            <w:r w:rsidRPr="00A653D0">
              <w:rPr>
                <w:rStyle w:val="Hipervnculo"/>
                <w:rFonts w:asciiTheme="majorHAnsi" w:hAnsiTheme="majorHAnsi" w:cstheme="majorHAnsi"/>
                <w:sz w:val="22"/>
              </w:rPr>
              <w:t>4.</w:t>
            </w:r>
            <w:r w:rsidRPr="00A653D0">
              <w:rPr>
                <w:rFonts w:asciiTheme="majorHAnsi" w:hAnsiTheme="majorHAnsi" w:cstheme="majorHAnsi"/>
                <w:bCs w:val="0"/>
                <w:color w:val="auto"/>
                <w:kern w:val="2"/>
                <w:sz w:val="22"/>
                <w:lang w:eastAsia="es-ES"/>
                <w14:ligatures w14:val="standardContextual"/>
              </w:rPr>
              <w:tab/>
            </w:r>
            <w:r w:rsidRPr="00A653D0">
              <w:rPr>
                <w:rStyle w:val="Hipervnculo"/>
                <w:rFonts w:asciiTheme="majorHAnsi" w:hAnsiTheme="majorHAnsi" w:cstheme="majorHAnsi"/>
                <w:sz w:val="22"/>
              </w:rPr>
              <w:t>Configuración de la red en el instalador de Debian</w:t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tab/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fldChar w:fldCharType="begin"/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instrText xml:space="preserve"> PAGEREF _Toc231153519 \h </w:instrText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fldChar w:fldCharType="separate"/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t>8</w:t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fldChar w:fldCharType="end"/>
            </w:r>
          </w:hyperlink>
        </w:p>
        <w:p w14:paraId="49F0ECC8" w14:textId="1D8C6F8D" w:rsidR="005C539D" w:rsidRPr="00A653D0" w:rsidRDefault="005C539D" w:rsidP="00A76E8B">
          <w:pPr>
            <w:pStyle w:val="TDC2"/>
            <w:spacing w:line="360" w:lineRule="auto"/>
            <w:rPr>
              <w:rFonts w:asciiTheme="majorHAnsi" w:hAnsiTheme="majorHAnsi" w:cstheme="majorHAnsi"/>
              <w:bCs w:val="0"/>
              <w:color w:val="auto"/>
              <w:kern w:val="2"/>
              <w:sz w:val="22"/>
              <w:lang w:eastAsia="es-ES"/>
              <w14:ligatures w14:val="standardContextual"/>
            </w:rPr>
          </w:pPr>
          <w:hyperlink w:anchor="_Toc231153520" w:history="1">
            <w:r w:rsidRPr="00A653D0">
              <w:rPr>
                <w:rStyle w:val="Hipervnculo"/>
                <w:rFonts w:asciiTheme="majorHAnsi" w:hAnsiTheme="majorHAnsi" w:cstheme="majorHAnsi"/>
                <w:sz w:val="22"/>
              </w:rPr>
              <w:t>5.</w:t>
            </w:r>
            <w:r w:rsidRPr="00A653D0">
              <w:rPr>
                <w:rFonts w:asciiTheme="majorHAnsi" w:hAnsiTheme="majorHAnsi" w:cstheme="majorHAnsi"/>
                <w:bCs w:val="0"/>
                <w:color w:val="auto"/>
                <w:kern w:val="2"/>
                <w:sz w:val="22"/>
                <w:lang w:eastAsia="es-ES"/>
                <w14:ligatures w14:val="standardContextual"/>
              </w:rPr>
              <w:tab/>
            </w:r>
            <w:r w:rsidRPr="00A653D0">
              <w:rPr>
                <w:rStyle w:val="Hipervnculo"/>
                <w:rFonts w:asciiTheme="majorHAnsi" w:hAnsiTheme="majorHAnsi" w:cstheme="majorHAnsi"/>
                <w:sz w:val="22"/>
              </w:rPr>
              <w:t>Configuración de usuarios y contraseñas en Debian</w:t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tab/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fldChar w:fldCharType="begin"/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instrText xml:space="preserve"> PAGEREF _Toc231153520 \h </w:instrText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fldChar w:fldCharType="separate"/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t>9</w:t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fldChar w:fldCharType="end"/>
            </w:r>
          </w:hyperlink>
        </w:p>
        <w:p w14:paraId="3AB889ED" w14:textId="2E9E4A03" w:rsidR="005C539D" w:rsidRPr="00A653D0" w:rsidRDefault="005C539D" w:rsidP="00A76E8B">
          <w:pPr>
            <w:pStyle w:val="TDC2"/>
            <w:spacing w:line="360" w:lineRule="auto"/>
            <w:rPr>
              <w:rFonts w:asciiTheme="majorHAnsi" w:hAnsiTheme="majorHAnsi" w:cstheme="majorHAnsi"/>
              <w:bCs w:val="0"/>
              <w:color w:val="auto"/>
              <w:kern w:val="2"/>
              <w:sz w:val="22"/>
              <w:lang w:eastAsia="es-ES"/>
              <w14:ligatures w14:val="standardContextual"/>
            </w:rPr>
          </w:pPr>
          <w:hyperlink w:anchor="_Toc231153521" w:history="1">
            <w:r w:rsidRPr="00A653D0">
              <w:rPr>
                <w:rStyle w:val="Hipervnculo"/>
                <w:rFonts w:asciiTheme="majorHAnsi" w:hAnsiTheme="majorHAnsi" w:cstheme="majorHAnsi"/>
                <w:sz w:val="22"/>
              </w:rPr>
              <w:t>6.</w:t>
            </w:r>
            <w:r w:rsidRPr="00A653D0">
              <w:rPr>
                <w:rFonts w:asciiTheme="majorHAnsi" w:hAnsiTheme="majorHAnsi" w:cstheme="majorHAnsi"/>
                <w:bCs w:val="0"/>
                <w:color w:val="auto"/>
                <w:kern w:val="2"/>
                <w:sz w:val="22"/>
                <w:lang w:eastAsia="es-ES"/>
                <w14:ligatures w14:val="standardContextual"/>
              </w:rPr>
              <w:tab/>
            </w:r>
            <w:r w:rsidRPr="00A653D0">
              <w:rPr>
                <w:rStyle w:val="Hipervnculo"/>
                <w:rFonts w:asciiTheme="majorHAnsi" w:hAnsiTheme="majorHAnsi" w:cstheme="majorHAnsi"/>
                <w:sz w:val="22"/>
              </w:rPr>
              <w:t>Creación de usuario en el instalador de Debian</w:t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tab/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fldChar w:fldCharType="begin"/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instrText xml:space="preserve"> PAGEREF _Toc231153521 \h </w:instrText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fldChar w:fldCharType="separate"/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t>10</w:t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fldChar w:fldCharType="end"/>
            </w:r>
          </w:hyperlink>
        </w:p>
        <w:p w14:paraId="549017B2" w14:textId="10F8A305" w:rsidR="005C539D" w:rsidRPr="00A653D0" w:rsidRDefault="005C539D" w:rsidP="00A76E8B">
          <w:pPr>
            <w:pStyle w:val="TDC2"/>
            <w:spacing w:line="360" w:lineRule="auto"/>
            <w:rPr>
              <w:rFonts w:asciiTheme="majorHAnsi" w:hAnsiTheme="majorHAnsi" w:cstheme="majorHAnsi"/>
              <w:bCs w:val="0"/>
              <w:color w:val="auto"/>
              <w:kern w:val="2"/>
              <w:sz w:val="22"/>
              <w:lang w:eastAsia="es-ES"/>
              <w14:ligatures w14:val="standardContextual"/>
            </w:rPr>
          </w:pPr>
          <w:hyperlink w:anchor="_Toc231153522" w:history="1">
            <w:r w:rsidRPr="00A653D0">
              <w:rPr>
                <w:rStyle w:val="Hipervnculo"/>
                <w:rFonts w:asciiTheme="majorHAnsi" w:hAnsiTheme="majorHAnsi" w:cstheme="majorHAnsi"/>
                <w:sz w:val="22"/>
              </w:rPr>
              <w:t>7.</w:t>
            </w:r>
            <w:r w:rsidRPr="00A653D0">
              <w:rPr>
                <w:rFonts w:asciiTheme="majorHAnsi" w:hAnsiTheme="majorHAnsi" w:cstheme="majorHAnsi"/>
                <w:bCs w:val="0"/>
                <w:color w:val="auto"/>
                <w:kern w:val="2"/>
                <w:sz w:val="22"/>
                <w:lang w:eastAsia="es-ES"/>
                <w14:ligatures w14:val="standardContextual"/>
              </w:rPr>
              <w:tab/>
            </w:r>
            <w:r w:rsidRPr="00A653D0">
              <w:rPr>
                <w:rStyle w:val="Hipervnculo"/>
                <w:rFonts w:asciiTheme="majorHAnsi" w:hAnsiTheme="majorHAnsi" w:cstheme="majorHAnsi"/>
                <w:sz w:val="22"/>
              </w:rPr>
              <w:t>Configuración de contraseña para el nuevo usuario en Debian</w:t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tab/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fldChar w:fldCharType="begin"/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instrText xml:space="preserve"> PAGEREF _Toc231153522 \h </w:instrText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fldChar w:fldCharType="separate"/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t>11</w:t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fldChar w:fldCharType="end"/>
            </w:r>
          </w:hyperlink>
        </w:p>
        <w:p w14:paraId="36E9F642" w14:textId="7205A99A" w:rsidR="005C539D" w:rsidRPr="00A653D0" w:rsidRDefault="005C539D" w:rsidP="00A76E8B">
          <w:pPr>
            <w:pStyle w:val="TDC2"/>
            <w:spacing w:line="360" w:lineRule="auto"/>
            <w:rPr>
              <w:rFonts w:asciiTheme="majorHAnsi" w:hAnsiTheme="majorHAnsi" w:cstheme="majorHAnsi"/>
              <w:bCs w:val="0"/>
              <w:color w:val="auto"/>
              <w:kern w:val="2"/>
              <w:sz w:val="22"/>
              <w:lang w:eastAsia="es-ES"/>
              <w14:ligatures w14:val="standardContextual"/>
            </w:rPr>
          </w:pPr>
          <w:hyperlink w:anchor="_Toc231153523" w:history="1">
            <w:r w:rsidRPr="00A653D0">
              <w:rPr>
                <w:rStyle w:val="Hipervnculo"/>
                <w:rFonts w:asciiTheme="majorHAnsi" w:hAnsiTheme="majorHAnsi" w:cstheme="majorHAnsi"/>
                <w:sz w:val="22"/>
              </w:rPr>
              <w:t>8.</w:t>
            </w:r>
            <w:r w:rsidRPr="00A653D0">
              <w:rPr>
                <w:rFonts w:asciiTheme="majorHAnsi" w:hAnsiTheme="majorHAnsi" w:cstheme="majorHAnsi"/>
                <w:bCs w:val="0"/>
                <w:color w:val="auto"/>
                <w:kern w:val="2"/>
                <w:sz w:val="22"/>
                <w:lang w:eastAsia="es-ES"/>
                <w14:ligatures w14:val="standardContextual"/>
              </w:rPr>
              <w:tab/>
            </w:r>
            <w:r w:rsidRPr="00A653D0">
              <w:rPr>
                <w:rStyle w:val="Hipervnculo"/>
                <w:rFonts w:asciiTheme="majorHAnsi" w:hAnsiTheme="majorHAnsi" w:cstheme="majorHAnsi"/>
                <w:sz w:val="22"/>
              </w:rPr>
              <w:t>Particionado de discos en el instalador de Debian</w:t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tab/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fldChar w:fldCharType="begin"/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instrText xml:space="preserve"> PAGEREF _Toc231153523 \h </w:instrText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fldChar w:fldCharType="separate"/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t>12</w:t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fldChar w:fldCharType="end"/>
            </w:r>
          </w:hyperlink>
        </w:p>
        <w:p w14:paraId="48991FB6" w14:textId="198564C9" w:rsidR="005C539D" w:rsidRPr="00A653D0" w:rsidRDefault="005C539D" w:rsidP="00A76E8B">
          <w:pPr>
            <w:pStyle w:val="TDC2"/>
            <w:spacing w:line="360" w:lineRule="auto"/>
            <w:rPr>
              <w:rFonts w:asciiTheme="majorHAnsi" w:hAnsiTheme="majorHAnsi" w:cstheme="majorHAnsi"/>
              <w:bCs w:val="0"/>
              <w:color w:val="auto"/>
              <w:kern w:val="2"/>
              <w:sz w:val="22"/>
              <w:lang w:eastAsia="es-ES"/>
              <w14:ligatures w14:val="standardContextual"/>
            </w:rPr>
          </w:pPr>
          <w:hyperlink w:anchor="_Toc231153524" w:history="1">
            <w:r w:rsidRPr="00A653D0">
              <w:rPr>
                <w:rStyle w:val="Hipervnculo"/>
                <w:rFonts w:asciiTheme="majorHAnsi" w:hAnsiTheme="majorHAnsi" w:cstheme="majorHAnsi"/>
                <w:sz w:val="22"/>
              </w:rPr>
              <w:t>9.</w:t>
            </w:r>
            <w:r w:rsidRPr="00A653D0">
              <w:rPr>
                <w:rFonts w:asciiTheme="majorHAnsi" w:hAnsiTheme="majorHAnsi" w:cstheme="majorHAnsi"/>
                <w:bCs w:val="0"/>
                <w:color w:val="auto"/>
                <w:kern w:val="2"/>
                <w:sz w:val="22"/>
                <w:lang w:eastAsia="es-ES"/>
                <w14:ligatures w14:val="standardContextual"/>
              </w:rPr>
              <w:tab/>
            </w:r>
            <w:r w:rsidRPr="00A653D0">
              <w:rPr>
                <w:rStyle w:val="Hipervnculo"/>
                <w:rFonts w:asciiTheme="majorHAnsi" w:hAnsiTheme="majorHAnsi" w:cstheme="majorHAnsi"/>
                <w:sz w:val="22"/>
              </w:rPr>
              <w:t>Selección del esquema de particionado en Debian</w:t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tab/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fldChar w:fldCharType="begin"/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instrText xml:space="preserve"> PAGEREF _Toc231153524 \h </w:instrText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fldChar w:fldCharType="separate"/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t>13</w:t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fldChar w:fldCharType="end"/>
            </w:r>
          </w:hyperlink>
        </w:p>
        <w:p w14:paraId="35626BE0" w14:textId="74E28DE2" w:rsidR="005C539D" w:rsidRPr="00A653D0" w:rsidRDefault="005C539D" w:rsidP="00A76E8B">
          <w:pPr>
            <w:pStyle w:val="TDC2"/>
            <w:tabs>
              <w:tab w:val="left" w:pos="960"/>
            </w:tabs>
            <w:spacing w:line="360" w:lineRule="auto"/>
            <w:rPr>
              <w:rFonts w:asciiTheme="majorHAnsi" w:hAnsiTheme="majorHAnsi" w:cstheme="majorHAnsi"/>
              <w:bCs w:val="0"/>
              <w:color w:val="auto"/>
              <w:kern w:val="2"/>
              <w:sz w:val="22"/>
              <w:lang w:eastAsia="es-ES"/>
              <w14:ligatures w14:val="standardContextual"/>
            </w:rPr>
          </w:pPr>
          <w:hyperlink w:anchor="_Toc231153525" w:history="1">
            <w:r w:rsidRPr="00A653D0">
              <w:rPr>
                <w:rStyle w:val="Hipervnculo"/>
                <w:rFonts w:asciiTheme="majorHAnsi" w:hAnsiTheme="majorHAnsi" w:cstheme="majorHAnsi"/>
                <w:sz w:val="22"/>
              </w:rPr>
              <w:t>10.</w:t>
            </w:r>
            <w:r w:rsidRPr="00A653D0">
              <w:rPr>
                <w:rFonts w:asciiTheme="majorHAnsi" w:hAnsiTheme="majorHAnsi" w:cstheme="majorHAnsi"/>
                <w:bCs w:val="0"/>
                <w:color w:val="auto"/>
                <w:kern w:val="2"/>
                <w:sz w:val="22"/>
                <w:lang w:eastAsia="es-ES"/>
                <w14:ligatures w14:val="standardContextual"/>
              </w:rPr>
              <w:tab/>
            </w:r>
            <w:r w:rsidRPr="00A653D0">
              <w:rPr>
                <w:rStyle w:val="Hipervnculo"/>
                <w:rFonts w:asciiTheme="majorHAnsi" w:hAnsiTheme="majorHAnsi" w:cstheme="majorHAnsi"/>
                <w:sz w:val="22"/>
              </w:rPr>
              <w:t>Selección de programas en el instalador de Debian</w:t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tab/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fldChar w:fldCharType="begin"/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instrText xml:space="preserve"> PAGEREF _Toc231153525 \h </w:instrText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fldChar w:fldCharType="separate"/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t>14</w:t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fldChar w:fldCharType="end"/>
            </w:r>
          </w:hyperlink>
        </w:p>
        <w:p w14:paraId="1BD1334A" w14:textId="2B437AB4" w:rsidR="005C539D" w:rsidRPr="00A653D0" w:rsidRDefault="005C539D" w:rsidP="00A76E8B">
          <w:pPr>
            <w:pStyle w:val="TDC2"/>
            <w:tabs>
              <w:tab w:val="left" w:pos="960"/>
            </w:tabs>
            <w:spacing w:line="360" w:lineRule="auto"/>
            <w:rPr>
              <w:rFonts w:asciiTheme="majorHAnsi" w:hAnsiTheme="majorHAnsi" w:cstheme="majorHAnsi"/>
              <w:bCs w:val="0"/>
              <w:color w:val="auto"/>
              <w:kern w:val="2"/>
              <w:sz w:val="22"/>
              <w:lang w:eastAsia="es-ES"/>
              <w14:ligatures w14:val="standardContextual"/>
            </w:rPr>
          </w:pPr>
          <w:hyperlink w:anchor="_Toc231153526" w:history="1">
            <w:r w:rsidRPr="00A653D0">
              <w:rPr>
                <w:rStyle w:val="Hipervnculo"/>
                <w:rFonts w:asciiTheme="majorHAnsi" w:hAnsiTheme="majorHAnsi" w:cstheme="majorHAnsi"/>
                <w:sz w:val="22"/>
              </w:rPr>
              <w:t>11.</w:t>
            </w:r>
            <w:r w:rsidRPr="00A653D0">
              <w:rPr>
                <w:rFonts w:asciiTheme="majorHAnsi" w:hAnsiTheme="majorHAnsi" w:cstheme="majorHAnsi"/>
                <w:bCs w:val="0"/>
                <w:color w:val="auto"/>
                <w:kern w:val="2"/>
                <w:sz w:val="22"/>
                <w:lang w:eastAsia="es-ES"/>
                <w14:ligatures w14:val="standardContextual"/>
              </w:rPr>
              <w:tab/>
            </w:r>
            <w:r w:rsidRPr="00A653D0">
              <w:rPr>
                <w:rStyle w:val="Hipervnculo"/>
                <w:rFonts w:asciiTheme="majorHAnsi" w:hAnsiTheme="majorHAnsi" w:cstheme="majorHAnsi"/>
                <w:sz w:val="22"/>
              </w:rPr>
              <w:t>Inicio de sesión en Debian y verificación de credenciales</w:t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tab/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fldChar w:fldCharType="begin"/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instrText xml:space="preserve"> PAGEREF _Toc231153526 \h </w:instrText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fldChar w:fldCharType="separate"/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t>15</w:t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fldChar w:fldCharType="end"/>
            </w:r>
          </w:hyperlink>
        </w:p>
        <w:p w14:paraId="43A9593A" w14:textId="2CF567C2" w:rsidR="005C539D" w:rsidRPr="00A653D0" w:rsidRDefault="005C539D" w:rsidP="00A76E8B">
          <w:pPr>
            <w:pStyle w:val="TDC1"/>
            <w:spacing w:line="360" w:lineRule="auto"/>
            <w:rPr>
              <w:rFonts w:asciiTheme="majorHAnsi" w:hAnsiTheme="majorHAnsi" w:cstheme="majorHAnsi"/>
              <w:b w:val="0"/>
              <w:color w:val="auto"/>
              <w:kern w:val="2"/>
              <w:sz w:val="22"/>
              <w:lang w:eastAsia="es-ES"/>
              <w14:ligatures w14:val="standardContextual"/>
            </w:rPr>
          </w:pPr>
          <w:hyperlink w:anchor="_Toc231153527" w:history="1">
            <w:r w:rsidRPr="00A653D0">
              <w:rPr>
                <w:rStyle w:val="Hipervnculo"/>
                <w:rFonts w:asciiTheme="majorHAnsi" w:hAnsiTheme="majorHAnsi" w:cstheme="majorHAnsi"/>
                <w:sz w:val="22"/>
              </w:rPr>
              <w:t>CONCLUSIÓN</w:t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tab/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fldChar w:fldCharType="begin"/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instrText xml:space="preserve"> PAGEREF _Toc231153527 \h </w:instrText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fldChar w:fldCharType="separate"/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t>16</w:t>
            </w:r>
            <w:r w:rsidRPr="00A653D0">
              <w:rPr>
                <w:rFonts w:asciiTheme="majorHAnsi" w:hAnsiTheme="majorHAnsi" w:cstheme="majorHAnsi"/>
                <w:webHidden/>
                <w:sz w:val="22"/>
              </w:rPr>
              <w:fldChar w:fldCharType="end"/>
            </w:r>
          </w:hyperlink>
        </w:p>
        <w:p w14:paraId="475369EB" w14:textId="52D0DA84" w:rsidR="00080A02" w:rsidRPr="00A653D0" w:rsidRDefault="006858DB" w:rsidP="00A76E8B">
          <w:pPr>
            <w:spacing w:line="360" w:lineRule="auto"/>
            <w:rPr>
              <w:rFonts w:asciiTheme="majorHAnsi" w:hAnsiTheme="majorHAnsi" w:cstheme="majorHAnsi"/>
              <w:bCs/>
              <w:sz w:val="22"/>
            </w:rPr>
          </w:pPr>
          <w:r w:rsidRPr="00A653D0">
            <w:rPr>
              <w:rFonts w:asciiTheme="majorHAnsi" w:hAnsiTheme="majorHAnsi" w:cstheme="majorHAnsi"/>
              <w:bCs/>
              <w:sz w:val="22"/>
            </w:rPr>
            <w:fldChar w:fldCharType="end"/>
          </w:r>
        </w:p>
      </w:sdtContent>
    </w:sdt>
    <w:p w14:paraId="4E3A20FF" w14:textId="5CF65662" w:rsidR="00ED06BD" w:rsidRPr="00A653D0" w:rsidRDefault="00080A02" w:rsidP="00A76E8B">
      <w:pPr>
        <w:spacing w:after="200" w:line="360" w:lineRule="auto"/>
        <w:rPr>
          <w:rFonts w:asciiTheme="majorHAnsi" w:hAnsiTheme="majorHAnsi" w:cstheme="majorHAnsi"/>
          <w:bCs/>
          <w:sz w:val="22"/>
        </w:rPr>
      </w:pPr>
      <w:r w:rsidRPr="00A653D0">
        <w:rPr>
          <w:rFonts w:asciiTheme="majorHAnsi" w:hAnsiTheme="majorHAnsi" w:cstheme="majorHAnsi"/>
          <w:bCs/>
          <w:sz w:val="22"/>
        </w:rPr>
        <w:br w:type="page"/>
      </w:r>
    </w:p>
    <w:p w14:paraId="33C54628" w14:textId="77777777" w:rsidR="000366D0" w:rsidRPr="00A653D0" w:rsidRDefault="000366D0" w:rsidP="00A76E8B">
      <w:pPr>
        <w:pStyle w:val="Ttulo1"/>
        <w:spacing w:line="360" w:lineRule="auto"/>
        <w:rPr>
          <w:rFonts w:cstheme="majorHAnsi"/>
          <w:color w:val="082A75" w:themeColor="text2"/>
          <w:sz w:val="22"/>
          <w:szCs w:val="22"/>
        </w:rPr>
      </w:pPr>
      <w:bookmarkStart w:id="2" w:name="_Toc231153513"/>
      <w:r w:rsidRPr="00A653D0">
        <w:rPr>
          <w:rFonts w:cstheme="majorHAnsi"/>
          <w:color w:val="082A75" w:themeColor="text2"/>
          <w:sz w:val="22"/>
          <w:szCs w:val="22"/>
        </w:rPr>
        <w:lastRenderedPageBreak/>
        <w:t>INTRODUCCIÓN</w:t>
      </w:r>
      <w:bookmarkEnd w:id="2"/>
    </w:p>
    <w:p w14:paraId="7666EC56" w14:textId="77777777" w:rsidR="008E55E5" w:rsidRDefault="008E55E5" w:rsidP="008E55E5">
      <w:pPr>
        <w:pStyle w:val="Contenido"/>
        <w:jc w:val="both"/>
      </w:pPr>
      <w:r w:rsidRPr="008E55E5">
        <w:t xml:space="preserve">El presente informe documenta el desarrollo y evolución del proyecto </w:t>
      </w:r>
      <w:r w:rsidRPr="008E55E5">
        <w:rPr>
          <w:b/>
          <w:bCs/>
        </w:rPr>
        <w:t>“Catálogo y Carrito de Compras”</w:t>
      </w:r>
      <w:r w:rsidRPr="008E55E5">
        <w:t xml:space="preserve"> realizado en el marco de la asignatura </w:t>
      </w:r>
      <w:r w:rsidRPr="008E55E5">
        <w:rPr>
          <w:b/>
          <w:bCs/>
        </w:rPr>
        <w:t>Programación Web</w:t>
      </w:r>
      <w:r w:rsidRPr="008E55E5">
        <w:t>. El objetivo principal ha sido transformar una maqueta estática en una aplicación dinámica, integrando progresivamente conceptos de arquitectura cliente-servidor y persistencia de datos.</w:t>
      </w:r>
    </w:p>
    <w:p w14:paraId="360F1096" w14:textId="77777777" w:rsidR="008E55E5" w:rsidRPr="008E55E5" w:rsidRDefault="008E55E5" w:rsidP="008E55E5">
      <w:pPr>
        <w:pStyle w:val="Contenido"/>
        <w:jc w:val="both"/>
      </w:pPr>
    </w:p>
    <w:p w14:paraId="65858764" w14:textId="77777777" w:rsidR="008E55E5" w:rsidRDefault="008E55E5" w:rsidP="008E55E5">
      <w:pPr>
        <w:pStyle w:val="Contenido"/>
        <w:jc w:val="both"/>
      </w:pPr>
      <w:r w:rsidRPr="008E55E5">
        <w:t xml:space="preserve">Durante la </w:t>
      </w:r>
      <w:r w:rsidRPr="008E55E5">
        <w:rPr>
          <w:b/>
          <w:bCs/>
        </w:rPr>
        <w:t>Semana 4</w:t>
      </w:r>
      <w:r w:rsidRPr="008E55E5">
        <w:t>, el proyecto se enfocó en la implementación de un catálogo con persistencia local mediante cookies y estructuras en JavaScript, siguiendo un modelo de tres capas (presentación, lógica y datos). Esta etapa permitió validar la interacción del usuario con el sistema y la manipulación dinámica de información en el navegador.</w:t>
      </w:r>
    </w:p>
    <w:p w14:paraId="33D17C29" w14:textId="77777777" w:rsidR="008E55E5" w:rsidRPr="008E55E5" w:rsidRDefault="008E55E5" w:rsidP="008E55E5">
      <w:pPr>
        <w:pStyle w:val="Contenido"/>
        <w:jc w:val="both"/>
      </w:pPr>
    </w:p>
    <w:p w14:paraId="4EA7F3C0" w14:textId="77777777" w:rsidR="008E55E5" w:rsidRPr="008E55E5" w:rsidRDefault="008E55E5" w:rsidP="008E55E5">
      <w:pPr>
        <w:pStyle w:val="Contenido"/>
        <w:jc w:val="both"/>
      </w:pPr>
      <w:r w:rsidRPr="008E55E5">
        <w:t xml:space="preserve">En la </w:t>
      </w:r>
      <w:r w:rsidRPr="008E55E5">
        <w:rPr>
          <w:b/>
          <w:bCs/>
        </w:rPr>
        <w:t>Semana 5</w:t>
      </w:r>
      <w:r w:rsidRPr="008E55E5">
        <w:t xml:space="preserve">, se amplió la funcionalidad incorporando un </w:t>
      </w:r>
      <w:proofErr w:type="spellStart"/>
      <w:r w:rsidRPr="008E55E5">
        <w:rPr>
          <w:b/>
          <w:bCs/>
        </w:rPr>
        <w:t>backend</w:t>
      </w:r>
      <w:proofErr w:type="spellEnd"/>
      <w:r w:rsidRPr="008E55E5">
        <w:rPr>
          <w:b/>
          <w:bCs/>
        </w:rPr>
        <w:t xml:space="preserve"> con Node.js y Express</w:t>
      </w:r>
      <w:r w:rsidRPr="008E55E5">
        <w:t xml:space="preserve">, conectado a una base de datos </w:t>
      </w:r>
      <w:r w:rsidRPr="008E55E5">
        <w:rPr>
          <w:b/>
          <w:bCs/>
        </w:rPr>
        <w:t>MySQL</w:t>
      </w:r>
      <w:r w:rsidRPr="008E55E5">
        <w:t xml:space="preserve">. Esta integración permitió que los datos de noticias se gestionaran desde un servidor y se consumieran de manera dinámica en el </w:t>
      </w:r>
      <w:proofErr w:type="spellStart"/>
      <w:r w:rsidRPr="008E55E5">
        <w:t>frontend</w:t>
      </w:r>
      <w:proofErr w:type="spellEnd"/>
      <w:r w:rsidRPr="008E55E5">
        <w:t>. La evolución hacia un modelo cliente-servidor completo asegura mayor realismo en la simulación de un entorno productivo y fortalece la escalabilidad del sistema.</w:t>
      </w:r>
    </w:p>
    <w:p w14:paraId="1C3EE039" w14:textId="77777777" w:rsidR="008E55E5" w:rsidRPr="008E55E5" w:rsidRDefault="008E55E5" w:rsidP="008E55E5">
      <w:pPr>
        <w:pStyle w:val="Contenido"/>
        <w:jc w:val="both"/>
      </w:pPr>
      <w:r w:rsidRPr="008E55E5">
        <w:t>El informe incluye la descripción de la arquitectura, la estructura de carpetas y archivos, la definición de la base de datos, así como la evidencia del funcionamiento del sistema. Con ello se busca demostrar la correcta integración de los componentes y el cumplimiento de los objetivos de aprendizaje planteados.</w:t>
      </w:r>
    </w:p>
    <w:p w14:paraId="58FF8C2B" w14:textId="0C94B6C3" w:rsidR="007031A5" w:rsidRPr="00A653D0" w:rsidRDefault="007031A5" w:rsidP="008E55E5">
      <w:pPr>
        <w:pStyle w:val="Contenido"/>
      </w:pPr>
      <w:r w:rsidRPr="00A653D0">
        <w:br w:type="page"/>
      </w:r>
    </w:p>
    <w:p w14:paraId="59F52BB5" w14:textId="7C44C9FB" w:rsidR="007031A5" w:rsidRDefault="00A653D0" w:rsidP="008E55E5">
      <w:pPr>
        <w:pStyle w:val="Contenido"/>
        <w:spacing w:line="360" w:lineRule="auto"/>
        <w:outlineLvl w:val="0"/>
        <w:rPr>
          <w:rFonts w:asciiTheme="majorHAnsi" w:hAnsiTheme="majorHAnsi" w:cstheme="majorHAnsi"/>
          <w:b/>
          <w:bCs/>
          <w:sz w:val="24"/>
          <w:szCs w:val="24"/>
        </w:rPr>
      </w:pPr>
      <w:r w:rsidRPr="00A653D0">
        <w:rPr>
          <w:rFonts w:asciiTheme="majorHAnsi" w:hAnsiTheme="majorHAnsi" w:cstheme="majorHAnsi"/>
          <w:b/>
          <w:bCs/>
          <w:sz w:val="24"/>
          <w:szCs w:val="24"/>
        </w:rPr>
        <w:lastRenderedPageBreak/>
        <w:t>EVIDENCIA DEL FUNCIONAMIENTO DEL SISTEMA</w:t>
      </w:r>
    </w:p>
    <w:p w14:paraId="509568C0" w14:textId="77777777" w:rsidR="00A653D0" w:rsidRPr="00A653D0" w:rsidRDefault="00A653D0" w:rsidP="00A76E8B">
      <w:pPr>
        <w:pStyle w:val="Contenido"/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2D9AAF99" w14:textId="025E4D4D" w:rsidR="007031A5" w:rsidRPr="00A653D0" w:rsidRDefault="007031A5" w:rsidP="00B10935">
      <w:pPr>
        <w:pStyle w:val="Contenido"/>
        <w:spacing w:line="360" w:lineRule="auto"/>
        <w:jc w:val="both"/>
        <w:rPr>
          <w:rFonts w:asciiTheme="majorHAnsi" w:hAnsiTheme="majorHAnsi" w:cstheme="majorHAnsi"/>
        </w:rPr>
      </w:pPr>
      <w:r w:rsidRPr="00A653D0">
        <w:rPr>
          <w:rFonts w:asciiTheme="majorHAnsi" w:hAnsiTheme="majorHAnsi" w:cstheme="majorHAnsi"/>
        </w:rPr>
        <w:t xml:space="preserve">El sistema fue probado en entorno local utilizando </w:t>
      </w:r>
      <w:r w:rsidRPr="00A653D0">
        <w:rPr>
          <w:rFonts w:asciiTheme="majorHAnsi" w:hAnsiTheme="majorHAnsi" w:cstheme="majorHAnsi"/>
          <w:b/>
          <w:bCs/>
        </w:rPr>
        <w:t>WAMP</w:t>
      </w:r>
      <w:r w:rsidRPr="00A653D0">
        <w:rPr>
          <w:rFonts w:asciiTheme="majorHAnsi" w:hAnsiTheme="majorHAnsi" w:cstheme="majorHAnsi"/>
        </w:rPr>
        <w:t xml:space="preserve"> para la base de datos MySQL y el servidor Node.js con Express. La evidencia se compone de capturas y observaciones que demuestran la correcta integración:</w:t>
      </w:r>
    </w:p>
    <w:p w14:paraId="224F4931" w14:textId="43DAA8D5" w:rsidR="007031A5" w:rsidRPr="00A653D0" w:rsidRDefault="007031A5" w:rsidP="00A76E8B">
      <w:pPr>
        <w:pStyle w:val="Contenido"/>
        <w:numPr>
          <w:ilvl w:val="0"/>
          <w:numId w:val="3"/>
        </w:numPr>
        <w:spacing w:line="360" w:lineRule="auto"/>
        <w:rPr>
          <w:rFonts w:asciiTheme="majorHAnsi" w:hAnsiTheme="majorHAnsi" w:cstheme="majorHAnsi"/>
        </w:rPr>
      </w:pPr>
      <w:r w:rsidRPr="00A653D0">
        <w:rPr>
          <w:rFonts w:asciiTheme="majorHAnsi" w:hAnsiTheme="majorHAnsi" w:cstheme="majorHAnsi"/>
          <w:b/>
          <w:bCs/>
        </w:rPr>
        <w:t>Servidor en ejecución</w:t>
      </w:r>
    </w:p>
    <w:p w14:paraId="515D6440" w14:textId="0549DD8E" w:rsidR="00A653D0" w:rsidRPr="00A76E8B" w:rsidRDefault="007031A5" w:rsidP="00A76E8B">
      <w:pPr>
        <w:pStyle w:val="Contenido"/>
        <w:numPr>
          <w:ilvl w:val="1"/>
          <w:numId w:val="3"/>
        </w:numPr>
        <w:spacing w:line="360" w:lineRule="auto"/>
        <w:rPr>
          <w:rFonts w:asciiTheme="majorHAnsi" w:hAnsiTheme="majorHAnsi" w:cstheme="majorHAnsi"/>
        </w:rPr>
      </w:pPr>
      <w:r w:rsidRPr="00A653D0">
        <w:rPr>
          <w:rFonts w:asciiTheme="majorHAnsi" w:hAnsiTheme="majorHAnsi" w:cstheme="majorHAnsi"/>
        </w:rPr>
        <w:t xml:space="preserve">Consola mostrando el mensaje: </w:t>
      </w:r>
      <w:r w:rsidRPr="00A653D0">
        <w:rPr>
          <w:rFonts w:asciiTheme="majorHAnsi" w:hAnsiTheme="majorHAnsi" w:cstheme="majorHAnsi"/>
          <w:i/>
          <w:iCs/>
        </w:rPr>
        <w:t xml:space="preserve">Servidor ejecutándose en </w:t>
      </w:r>
      <w:hyperlink r:id="rId10" w:history="1">
        <w:r w:rsidR="00A653D0" w:rsidRPr="00FB18C7">
          <w:rPr>
            <w:rStyle w:val="Hipervnculo"/>
            <w:rFonts w:asciiTheme="majorHAnsi" w:hAnsiTheme="majorHAnsi" w:cstheme="majorHAnsi"/>
            <w:i/>
            <w:iCs/>
          </w:rPr>
          <w:t>http://localhost:3000</w:t>
        </w:r>
      </w:hyperlink>
      <w:r w:rsidRPr="00A653D0">
        <w:rPr>
          <w:rFonts w:asciiTheme="majorHAnsi" w:hAnsiTheme="majorHAnsi" w:cstheme="majorHAnsi"/>
        </w:rPr>
        <w:t>.</w:t>
      </w:r>
    </w:p>
    <w:p w14:paraId="5B3524D1" w14:textId="25CEB593" w:rsidR="007031A5" w:rsidRDefault="00A76E8B" w:rsidP="00A76E8B">
      <w:pPr>
        <w:pStyle w:val="Contenido"/>
        <w:numPr>
          <w:ilvl w:val="1"/>
          <w:numId w:val="3"/>
        </w:numPr>
        <w:spacing w:line="360" w:lineRule="auto"/>
        <w:rPr>
          <w:rFonts w:asciiTheme="majorHAnsi" w:hAnsiTheme="majorHAnsi" w:cstheme="majorHAnsi"/>
        </w:rPr>
      </w:pPr>
      <w:r w:rsidRPr="00A76E8B">
        <w:rPr>
          <w:rFonts w:asciiTheme="majorHAnsi" w:hAnsiTheme="majorHAnsi" w:cstheme="majorHAnsi"/>
        </w:rPr>
        <w:drawing>
          <wp:anchor distT="0" distB="0" distL="114300" distR="114300" simplePos="0" relativeHeight="251659266" behindDoc="0" locked="0" layoutInCell="1" allowOverlap="1" wp14:anchorId="246D0794" wp14:editId="68EF2942">
            <wp:simplePos x="0" y="0"/>
            <wp:positionH relativeFrom="column">
              <wp:posOffset>137795</wp:posOffset>
            </wp:positionH>
            <wp:positionV relativeFrom="paragraph">
              <wp:posOffset>287274</wp:posOffset>
            </wp:positionV>
            <wp:extent cx="5877745" cy="2553056"/>
            <wp:effectExtent l="0" t="0" r="8890" b="0"/>
            <wp:wrapTopAndBottom/>
            <wp:docPr id="1277739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3934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31A5" w:rsidRPr="00A653D0">
        <w:rPr>
          <w:rFonts w:asciiTheme="majorHAnsi" w:hAnsiTheme="majorHAnsi" w:cstheme="majorHAnsi"/>
        </w:rPr>
        <w:t xml:space="preserve">Confirmación de conexión a la base de datos </w:t>
      </w:r>
      <w:proofErr w:type="spellStart"/>
      <w:r w:rsidR="007031A5" w:rsidRPr="00B10935">
        <w:rPr>
          <w:rFonts w:asciiTheme="majorHAnsi" w:hAnsiTheme="majorHAnsi" w:cstheme="majorHAnsi"/>
          <w:b/>
          <w:bCs/>
          <w:i/>
          <w:iCs/>
        </w:rPr>
        <w:t>fgammer_db</w:t>
      </w:r>
      <w:proofErr w:type="spellEnd"/>
      <w:r w:rsidR="007031A5" w:rsidRPr="00A653D0">
        <w:rPr>
          <w:rFonts w:asciiTheme="majorHAnsi" w:hAnsiTheme="majorHAnsi" w:cstheme="majorHAnsi"/>
        </w:rPr>
        <w:t>.</w:t>
      </w:r>
    </w:p>
    <w:p w14:paraId="139D2DD1" w14:textId="77777777" w:rsidR="00A76E8B" w:rsidRPr="00A653D0" w:rsidRDefault="00A76E8B" w:rsidP="00A76E8B">
      <w:pPr>
        <w:pStyle w:val="Contenido"/>
        <w:spacing w:line="360" w:lineRule="auto"/>
        <w:rPr>
          <w:rFonts w:asciiTheme="majorHAnsi" w:hAnsiTheme="majorHAnsi" w:cstheme="majorHAnsi"/>
        </w:rPr>
      </w:pPr>
    </w:p>
    <w:p w14:paraId="20D25113" w14:textId="64C2348B" w:rsidR="007031A5" w:rsidRPr="00A653D0" w:rsidRDefault="007031A5" w:rsidP="00A76E8B">
      <w:pPr>
        <w:pStyle w:val="Contenido"/>
        <w:numPr>
          <w:ilvl w:val="0"/>
          <w:numId w:val="3"/>
        </w:numPr>
        <w:spacing w:line="360" w:lineRule="auto"/>
        <w:rPr>
          <w:rFonts w:asciiTheme="majorHAnsi" w:hAnsiTheme="majorHAnsi" w:cstheme="majorHAnsi"/>
        </w:rPr>
      </w:pPr>
      <w:r w:rsidRPr="00A653D0">
        <w:rPr>
          <w:rFonts w:asciiTheme="majorHAnsi" w:hAnsiTheme="majorHAnsi" w:cstheme="majorHAnsi"/>
          <w:b/>
          <w:bCs/>
        </w:rPr>
        <w:t>Ruta dinámica de noticias</w:t>
      </w:r>
    </w:p>
    <w:p w14:paraId="1534532F" w14:textId="038A3655" w:rsidR="00864675" w:rsidRPr="00864675" w:rsidRDefault="007031A5" w:rsidP="00B90153">
      <w:pPr>
        <w:pStyle w:val="Contenido"/>
        <w:numPr>
          <w:ilvl w:val="1"/>
          <w:numId w:val="3"/>
        </w:numPr>
        <w:spacing w:line="360" w:lineRule="auto"/>
        <w:rPr>
          <w:rFonts w:asciiTheme="majorHAnsi" w:hAnsiTheme="majorHAnsi" w:cstheme="majorHAnsi"/>
        </w:rPr>
      </w:pPr>
      <w:r w:rsidRPr="00864675">
        <w:rPr>
          <w:rFonts w:asciiTheme="majorHAnsi" w:hAnsiTheme="majorHAnsi" w:cstheme="majorHAnsi"/>
        </w:rPr>
        <w:t xml:space="preserve">Navegador accediendo a </w:t>
      </w:r>
      <w:hyperlink r:id="rId12" w:history="1">
        <w:r w:rsidR="00864675" w:rsidRPr="00864675">
          <w:rPr>
            <w:rStyle w:val="Hipervnculo"/>
            <w:rFonts w:asciiTheme="majorHAnsi" w:hAnsiTheme="majorHAnsi" w:cstheme="majorHAnsi"/>
          </w:rPr>
          <w:t>http://localhost:3000/api/noticias</w:t>
        </w:r>
      </w:hyperlink>
      <w:r w:rsidRPr="00864675">
        <w:rPr>
          <w:rFonts w:asciiTheme="majorHAnsi" w:hAnsiTheme="majorHAnsi" w:cstheme="majorHAnsi"/>
        </w:rPr>
        <w:t>.</w:t>
      </w:r>
    </w:p>
    <w:p w14:paraId="3CC1DE82" w14:textId="196C0CE8" w:rsidR="007031A5" w:rsidRDefault="00864675" w:rsidP="00A76E8B">
      <w:pPr>
        <w:pStyle w:val="Contenido"/>
        <w:numPr>
          <w:ilvl w:val="1"/>
          <w:numId w:val="3"/>
        </w:numPr>
        <w:spacing w:line="360" w:lineRule="auto"/>
        <w:rPr>
          <w:rFonts w:asciiTheme="majorHAnsi" w:hAnsiTheme="majorHAnsi" w:cstheme="majorHAnsi"/>
        </w:rPr>
      </w:pPr>
      <w:r w:rsidRPr="00864675">
        <w:rPr>
          <w:rFonts w:asciiTheme="majorHAnsi" w:hAnsiTheme="majorHAnsi" w:cstheme="majorHAnsi"/>
        </w:rPr>
        <w:drawing>
          <wp:anchor distT="0" distB="0" distL="114300" distR="114300" simplePos="0" relativeHeight="251660290" behindDoc="0" locked="0" layoutInCell="1" allowOverlap="1" wp14:anchorId="4CF941CF" wp14:editId="57CDA42A">
            <wp:simplePos x="0" y="0"/>
            <wp:positionH relativeFrom="column">
              <wp:posOffset>42697</wp:posOffset>
            </wp:positionH>
            <wp:positionV relativeFrom="paragraph">
              <wp:posOffset>269977</wp:posOffset>
            </wp:positionV>
            <wp:extent cx="6583680" cy="2767965"/>
            <wp:effectExtent l="0" t="0" r="7620" b="0"/>
            <wp:wrapTopAndBottom/>
            <wp:docPr id="765893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9378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31A5" w:rsidRPr="00A653D0">
        <w:rPr>
          <w:rFonts w:asciiTheme="majorHAnsi" w:hAnsiTheme="majorHAnsi" w:cstheme="majorHAnsi"/>
        </w:rPr>
        <w:t>Visualización del JSON con los registros de la tabla noticias.</w:t>
      </w:r>
    </w:p>
    <w:p w14:paraId="6803FAA1" w14:textId="77777777" w:rsidR="00864675" w:rsidRPr="00A653D0" w:rsidRDefault="00864675" w:rsidP="00864675">
      <w:pPr>
        <w:pStyle w:val="Contenido"/>
        <w:spacing w:line="360" w:lineRule="auto"/>
        <w:rPr>
          <w:rFonts w:asciiTheme="majorHAnsi" w:hAnsiTheme="majorHAnsi" w:cstheme="majorHAnsi"/>
        </w:rPr>
      </w:pPr>
    </w:p>
    <w:p w14:paraId="7481F944" w14:textId="4BEB3564" w:rsidR="007031A5" w:rsidRPr="00A653D0" w:rsidRDefault="007031A5" w:rsidP="00A76E8B">
      <w:pPr>
        <w:pStyle w:val="Contenido"/>
        <w:numPr>
          <w:ilvl w:val="0"/>
          <w:numId w:val="3"/>
        </w:numPr>
        <w:spacing w:line="360" w:lineRule="auto"/>
        <w:rPr>
          <w:rFonts w:asciiTheme="majorHAnsi" w:hAnsiTheme="majorHAnsi" w:cstheme="majorHAnsi"/>
        </w:rPr>
      </w:pPr>
      <w:r w:rsidRPr="00A653D0">
        <w:rPr>
          <w:rFonts w:asciiTheme="majorHAnsi" w:hAnsiTheme="majorHAnsi" w:cstheme="majorHAnsi"/>
          <w:b/>
          <w:bCs/>
        </w:rPr>
        <w:lastRenderedPageBreak/>
        <w:t xml:space="preserve">Integración en </w:t>
      </w:r>
      <w:proofErr w:type="spellStart"/>
      <w:r w:rsidRPr="00A653D0">
        <w:rPr>
          <w:rFonts w:asciiTheme="majorHAnsi" w:hAnsiTheme="majorHAnsi" w:cstheme="majorHAnsi"/>
          <w:b/>
          <w:bCs/>
        </w:rPr>
        <w:t>frontend</w:t>
      </w:r>
      <w:proofErr w:type="spellEnd"/>
      <w:r w:rsidRPr="00A653D0">
        <w:rPr>
          <w:rFonts w:asciiTheme="majorHAnsi" w:hAnsiTheme="majorHAnsi" w:cstheme="majorHAnsi"/>
          <w:b/>
          <w:bCs/>
        </w:rPr>
        <w:t xml:space="preserve"> (index.html)</w:t>
      </w:r>
    </w:p>
    <w:p w14:paraId="39448FF4" w14:textId="77777777" w:rsidR="007031A5" w:rsidRPr="00A653D0" w:rsidRDefault="007031A5" w:rsidP="00A76E8B">
      <w:pPr>
        <w:pStyle w:val="Contenido"/>
        <w:numPr>
          <w:ilvl w:val="1"/>
          <w:numId w:val="3"/>
        </w:numPr>
        <w:spacing w:line="360" w:lineRule="auto"/>
        <w:rPr>
          <w:rFonts w:asciiTheme="majorHAnsi" w:hAnsiTheme="majorHAnsi" w:cstheme="majorHAnsi"/>
        </w:rPr>
      </w:pPr>
      <w:r w:rsidRPr="00A653D0">
        <w:rPr>
          <w:rFonts w:asciiTheme="majorHAnsi" w:hAnsiTheme="majorHAnsi" w:cstheme="majorHAnsi"/>
        </w:rPr>
        <w:t>Sección de noticias dentro de la página principal cargada dinámicamente.</w:t>
      </w:r>
    </w:p>
    <w:p w14:paraId="16534D00" w14:textId="6CC48BAE" w:rsidR="007031A5" w:rsidRDefault="00043E5F" w:rsidP="00A76E8B">
      <w:pPr>
        <w:pStyle w:val="Contenido"/>
        <w:numPr>
          <w:ilvl w:val="1"/>
          <w:numId w:val="3"/>
        </w:numPr>
        <w:spacing w:line="360" w:lineRule="auto"/>
        <w:rPr>
          <w:rFonts w:asciiTheme="majorHAnsi" w:hAnsiTheme="majorHAnsi" w:cstheme="majorHAnsi"/>
        </w:rPr>
      </w:pPr>
      <w:r w:rsidRPr="00043E5F">
        <w:rPr>
          <w:rFonts w:asciiTheme="majorHAnsi" w:hAnsiTheme="majorHAnsi" w:cstheme="majorHAnsi"/>
        </w:rPr>
        <w:drawing>
          <wp:anchor distT="0" distB="0" distL="114300" distR="114300" simplePos="0" relativeHeight="251661314" behindDoc="0" locked="0" layoutInCell="1" allowOverlap="1" wp14:anchorId="43E9BDC5" wp14:editId="31F2C911">
            <wp:simplePos x="0" y="0"/>
            <wp:positionH relativeFrom="column">
              <wp:posOffset>42621</wp:posOffset>
            </wp:positionH>
            <wp:positionV relativeFrom="paragraph">
              <wp:posOffset>519811</wp:posOffset>
            </wp:positionV>
            <wp:extent cx="6583680" cy="2216785"/>
            <wp:effectExtent l="0" t="0" r="7620" b="0"/>
            <wp:wrapTopAndBottom/>
            <wp:docPr id="1173931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3180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31A5" w:rsidRPr="00A653D0">
        <w:rPr>
          <w:rFonts w:asciiTheme="majorHAnsi" w:hAnsiTheme="majorHAnsi" w:cstheme="majorHAnsi"/>
        </w:rPr>
        <w:t xml:space="preserve">Los títulos y contenidos se muestran en un acordeón Bootstrap, confirmando que los datos provienen del </w:t>
      </w:r>
      <w:proofErr w:type="spellStart"/>
      <w:r w:rsidR="007031A5" w:rsidRPr="00A653D0">
        <w:rPr>
          <w:rFonts w:asciiTheme="majorHAnsi" w:hAnsiTheme="majorHAnsi" w:cstheme="majorHAnsi"/>
        </w:rPr>
        <w:t>backend</w:t>
      </w:r>
      <w:proofErr w:type="spellEnd"/>
      <w:r w:rsidR="007031A5" w:rsidRPr="00A653D0">
        <w:rPr>
          <w:rFonts w:asciiTheme="majorHAnsi" w:hAnsiTheme="majorHAnsi" w:cstheme="majorHAnsi"/>
        </w:rPr>
        <w:t>.</w:t>
      </w:r>
    </w:p>
    <w:p w14:paraId="30ED0258" w14:textId="51881619" w:rsidR="00043E5F" w:rsidRPr="00A653D0" w:rsidRDefault="00043E5F" w:rsidP="00043E5F">
      <w:pPr>
        <w:pStyle w:val="Contenido"/>
        <w:spacing w:line="360" w:lineRule="auto"/>
        <w:rPr>
          <w:rFonts w:asciiTheme="majorHAnsi" w:hAnsiTheme="majorHAnsi" w:cstheme="majorHAnsi"/>
        </w:rPr>
      </w:pPr>
    </w:p>
    <w:p w14:paraId="14BDA5CF" w14:textId="77777777" w:rsidR="007031A5" w:rsidRPr="00A653D0" w:rsidRDefault="007031A5" w:rsidP="00A76E8B">
      <w:pPr>
        <w:pStyle w:val="Contenido"/>
        <w:numPr>
          <w:ilvl w:val="0"/>
          <w:numId w:val="3"/>
        </w:numPr>
        <w:spacing w:line="360" w:lineRule="auto"/>
        <w:rPr>
          <w:rFonts w:asciiTheme="majorHAnsi" w:hAnsiTheme="majorHAnsi" w:cstheme="majorHAnsi"/>
        </w:rPr>
      </w:pPr>
      <w:r w:rsidRPr="00A653D0">
        <w:rPr>
          <w:rFonts w:asciiTheme="majorHAnsi" w:hAnsiTheme="majorHAnsi" w:cstheme="majorHAnsi"/>
          <w:b/>
          <w:bCs/>
        </w:rPr>
        <w:t xml:space="preserve">Catálogo de productos </w:t>
      </w:r>
      <w:proofErr w:type="spellStart"/>
      <w:proofErr w:type="gramStart"/>
      <w:r w:rsidRPr="00A653D0">
        <w:rPr>
          <w:rFonts w:asciiTheme="majorHAnsi" w:hAnsiTheme="majorHAnsi" w:cstheme="majorHAnsi"/>
          <w:b/>
          <w:bCs/>
        </w:rPr>
        <w:t>gamer</w:t>
      </w:r>
      <w:proofErr w:type="spellEnd"/>
      <w:proofErr w:type="gramEnd"/>
    </w:p>
    <w:p w14:paraId="4A8EC180" w14:textId="77777777" w:rsidR="007031A5" w:rsidRPr="00A653D0" w:rsidRDefault="007031A5" w:rsidP="00A76E8B">
      <w:pPr>
        <w:pStyle w:val="Contenido"/>
        <w:numPr>
          <w:ilvl w:val="1"/>
          <w:numId w:val="3"/>
        </w:numPr>
        <w:spacing w:line="360" w:lineRule="auto"/>
        <w:rPr>
          <w:rFonts w:asciiTheme="majorHAnsi" w:hAnsiTheme="majorHAnsi" w:cstheme="majorHAnsi"/>
        </w:rPr>
      </w:pPr>
      <w:r w:rsidRPr="00A653D0">
        <w:rPr>
          <w:rFonts w:asciiTheme="majorHAnsi" w:hAnsiTheme="majorHAnsi" w:cstheme="majorHAnsi"/>
        </w:rPr>
        <w:t>Página principal funcionando con estilos y scripts locales.</w:t>
      </w:r>
    </w:p>
    <w:p w14:paraId="61A23A64" w14:textId="77777777" w:rsidR="007031A5" w:rsidRDefault="007031A5" w:rsidP="00A76E8B">
      <w:pPr>
        <w:pStyle w:val="Contenido"/>
        <w:numPr>
          <w:ilvl w:val="1"/>
          <w:numId w:val="3"/>
        </w:numPr>
        <w:spacing w:line="360" w:lineRule="auto"/>
        <w:rPr>
          <w:rFonts w:asciiTheme="majorHAnsi" w:hAnsiTheme="majorHAnsi" w:cstheme="majorHAnsi"/>
        </w:rPr>
      </w:pPr>
      <w:r w:rsidRPr="00A653D0">
        <w:rPr>
          <w:rFonts w:asciiTheme="majorHAnsi" w:hAnsiTheme="majorHAnsi" w:cstheme="majorHAnsi"/>
        </w:rPr>
        <w:t>Navegación fluida entre secciones y correcta visualización de los elementos.</w:t>
      </w:r>
    </w:p>
    <w:p w14:paraId="06B7171A" w14:textId="77777777" w:rsidR="00B10935" w:rsidRDefault="00B10935" w:rsidP="00B10935">
      <w:pPr>
        <w:pStyle w:val="Contenido"/>
        <w:spacing w:line="360" w:lineRule="auto"/>
        <w:rPr>
          <w:rFonts w:asciiTheme="majorHAnsi" w:hAnsiTheme="majorHAnsi" w:cstheme="majorHAnsi"/>
        </w:rPr>
      </w:pPr>
    </w:p>
    <w:p w14:paraId="02862AC5" w14:textId="77777777" w:rsidR="00B10935" w:rsidRPr="00A653D0" w:rsidRDefault="00B10935" w:rsidP="00B10935">
      <w:pPr>
        <w:pStyle w:val="Contenido"/>
        <w:spacing w:line="360" w:lineRule="auto"/>
        <w:rPr>
          <w:rFonts w:asciiTheme="majorHAnsi" w:hAnsiTheme="majorHAnsi" w:cstheme="majorHAnsi"/>
        </w:rPr>
      </w:pPr>
    </w:p>
    <w:p w14:paraId="27A707F0" w14:textId="2599F7A8" w:rsidR="007031A5" w:rsidRPr="00A653D0" w:rsidRDefault="008E55E5" w:rsidP="008E55E5">
      <w:pPr>
        <w:pStyle w:val="Contenido"/>
        <w:spacing w:line="360" w:lineRule="auto"/>
        <w:outlineLvl w:val="0"/>
        <w:rPr>
          <w:rFonts w:asciiTheme="majorHAnsi" w:hAnsiTheme="majorHAnsi" w:cstheme="majorHAnsi"/>
          <w:b/>
          <w:bCs/>
        </w:rPr>
      </w:pPr>
      <w:r w:rsidRPr="00A653D0">
        <w:rPr>
          <w:rFonts w:asciiTheme="majorHAnsi" w:hAnsiTheme="majorHAnsi" w:cstheme="majorHAnsi"/>
          <w:b/>
          <w:bCs/>
        </w:rPr>
        <w:t>OBSERVACIÓN GENERAL</w:t>
      </w:r>
    </w:p>
    <w:p w14:paraId="4DE85475" w14:textId="77777777" w:rsidR="007031A5" w:rsidRPr="00A653D0" w:rsidRDefault="007031A5" w:rsidP="00B10935">
      <w:pPr>
        <w:pStyle w:val="Contenido"/>
        <w:spacing w:line="360" w:lineRule="auto"/>
        <w:jc w:val="both"/>
        <w:rPr>
          <w:rFonts w:asciiTheme="majorHAnsi" w:hAnsiTheme="majorHAnsi" w:cstheme="majorHAnsi"/>
        </w:rPr>
      </w:pPr>
      <w:r w:rsidRPr="00A653D0">
        <w:rPr>
          <w:rFonts w:asciiTheme="majorHAnsi" w:hAnsiTheme="majorHAnsi" w:cstheme="majorHAnsi"/>
        </w:rPr>
        <w:t>La evidencia confirma que el sistema evolucionó de un modelo con persistencia local (Semana 4) a un modelo cliente-servidor completo (Semana 5), donde los datos se gestionan desde MySQL y se consumen mediante rutas en Express. Esto asegura escalabilidad y realismo en la simulación de un entorno productivo.</w:t>
      </w:r>
    </w:p>
    <w:p w14:paraId="40340811" w14:textId="77777777" w:rsidR="00DE5EAF" w:rsidRPr="00A653D0" w:rsidRDefault="00DE5EAF" w:rsidP="00A76E8B">
      <w:pPr>
        <w:pStyle w:val="Contenido"/>
        <w:spacing w:line="360" w:lineRule="auto"/>
        <w:rPr>
          <w:rFonts w:asciiTheme="majorHAnsi" w:hAnsiTheme="majorHAnsi" w:cstheme="majorHAnsi"/>
          <w:lang w:val="es-CL"/>
        </w:rPr>
      </w:pPr>
    </w:p>
    <w:sectPr w:rsidR="00DE5EAF" w:rsidRPr="00A653D0" w:rsidSect="00DB427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 w:code="1"/>
      <w:pgMar w:top="720" w:right="936" w:bottom="851" w:left="936" w:header="850" w:footer="567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2E796" w14:textId="77777777" w:rsidR="00015CCF" w:rsidRDefault="00015CCF">
      <w:r>
        <w:separator/>
      </w:r>
    </w:p>
    <w:p w14:paraId="0B9B258F" w14:textId="77777777" w:rsidR="00015CCF" w:rsidRDefault="00015CCF"/>
  </w:endnote>
  <w:endnote w:type="continuationSeparator" w:id="0">
    <w:p w14:paraId="4B47BD39" w14:textId="77777777" w:rsidR="00015CCF" w:rsidRDefault="00015CCF">
      <w:r>
        <w:continuationSeparator/>
      </w:r>
    </w:p>
    <w:p w14:paraId="1A331A83" w14:textId="77777777" w:rsidR="00015CCF" w:rsidRDefault="00015CCF"/>
  </w:endnote>
  <w:endnote w:type="continuationNotice" w:id="1">
    <w:p w14:paraId="75F41AE1" w14:textId="77777777" w:rsidR="00015CCF" w:rsidRDefault="00015CC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4347A" w14:textId="549F9273" w:rsidR="00E14497" w:rsidRDefault="006A1113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7" behindDoc="0" locked="0" layoutInCell="1" allowOverlap="1" wp14:anchorId="08C231E7" wp14:editId="4D06122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76045" cy="368935"/>
              <wp:effectExtent l="0" t="0" r="0" b="0"/>
              <wp:wrapNone/>
              <wp:docPr id="783058062" name="Cuadro de texto 12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376045" cy="3689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6A1BB29" w14:textId="4595F6BA" w:rsidR="006A1113" w:rsidRPr="006A1113" w:rsidRDefault="006A1113" w:rsidP="006A1113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A111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C231E7" id="_x0000_t202" coordsize="21600,21600" o:spt="202" path="m,l,21600r21600,l21600,xe">
              <v:stroke joinstyle="miter"/>
              <v:path gradientshapeok="t" o:connecttype="rect"/>
            </v:shapetype>
            <v:shape id="Cuadro de texto 12" o:spid="_x0000_s1027" type="#_x0000_t202" alt="Sensitivity: Internal" style="position:absolute;margin-left:0;margin-top:0;width:108.35pt;height:29.05pt;z-index:251658247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" stroked="f">
              <v:textbox style="mso-fit-shape-to-text:t" inset="20pt,0,0,15pt">
                <w:txbxContent>
                  <w:p w14:paraId="46A1BB29" w14:textId="4595F6BA" w:rsidR="006A1113" w:rsidRPr="006A1113" w:rsidRDefault="006A1113" w:rsidP="006A1113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A111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92FD0" w14:textId="07D39F67" w:rsidR="00DF027C" w:rsidRDefault="006A1113">
    <w:pPr>
      <w:pStyle w:val="Piedepgina"/>
      <w:rPr>
        <w:noProof/>
      </w:rPr>
    </w:pPr>
    <w:r>
      <w:rPr>
        <w:noProof/>
      </w:rPr>
      <mc:AlternateContent>
        <mc:Choice Requires="wps">
          <w:drawing>
            <wp:anchor distT="0" distB="0" distL="0" distR="0" simplePos="0" relativeHeight="251658248" behindDoc="0" locked="0" layoutInCell="1" allowOverlap="1" wp14:anchorId="5C96E298" wp14:editId="1626573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76045" cy="368935"/>
              <wp:effectExtent l="0" t="0" r="0" b="0"/>
              <wp:wrapNone/>
              <wp:docPr id="783343140" name="Cuadro de texto 13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376045" cy="3689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2F5BD827" w14:textId="71801D6B" w:rsidR="006A1113" w:rsidRPr="006A1113" w:rsidRDefault="006A1113" w:rsidP="006A1113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A111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96E298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28" type="#_x0000_t202" alt="Sensitivity: Internal" style="position:absolute;margin-left:0;margin-top:0;width:108.35pt;height:29.05pt;z-index:25165824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" stroked="f">
              <v:textbox style="mso-fit-shape-to-text:t" inset="20pt,0,0,15pt">
                <w:txbxContent>
                  <w:p w14:paraId="2F5BD827" w14:textId="71801D6B" w:rsidR="006A1113" w:rsidRPr="006A1113" w:rsidRDefault="006A1113" w:rsidP="006A1113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A111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rPr>
        <w:noProof/>
      </w:rPr>
      <w:id w:val="2059198389"/>
      <w:docPartObj>
        <w:docPartGallery w:val="Page Numbers (Bottom of Page)"/>
        <w:docPartUnique/>
      </w:docPartObj>
    </w:sdtPr>
    <w:sdtEndPr/>
    <w:sdtContent>
      <w:p w14:paraId="65549C00" w14:textId="77777777" w:rsidR="00DF027C" w:rsidRDefault="00E30370">
        <w:pPr>
          <w:pStyle w:val="Piedepgina"/>
          <w:rPr>
            <w:noProof/>
          </w:rPr>
        </w:pPr>
        <w:r w:rsidRPr="00E30370"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8242" behindDoc="0" locked="0" layoutInCell="1" allowOverlap="1" wp14:anchorId="26703BE2" wp14:editId="20A739ED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12445" cy="441325"/>
                  <wp:effectExtent l="0" t="0" r="1905" b="0"/>
                  <wp:wrapNone/>
                  <wp:docPr id="1065003685" name="Diagrama de flujo: proceso alternativo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B61D5A" w14:textId="77777777" w:rsidR="00E30370" w:rsidRDefault="00E30370">
                              <w:pPr>
                                <w:pStyle w:val="Piedepgina"/>
                                <w:pBdr>
                                  <w:top w:val="single" w:sz="12" w:space="1" w:color="34ABA2" w:themeColor="accent3"/>
                                  <w:bottom w:val="single" w:sz="48" w:space="1" w:color="34ABA2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6703BE2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Diagrama de flujo: proceso alternativo 7" o:spid="_x0000_s1029" type="#_x0000_t176" style="position:absolute;margin-left:0;margin-top:0;width:40.35pt;height:34.75pt;z-index:25165824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" filled="f" fillcolor="#5c83b4" stroked="f" strokecolor="#737373">
                  <v:textbox>
                    <w:txbxContent>
                      <w:p w14:paraId="3AB61D5A" w14:textId="77777777" w:rsidR="00E30370" w:rsidRDefault="00E30370">
                        <w:pPr>
                          <w:pStyle w:val="Piedepgina"/>
                          <w:pBdr>
                            <w:top w:val="single" w:sz="12" w:space="1" w:color="34ABA2" w:themeColor="accent3"/>
                            <w:bottom w:val="single" w:sz="48" w:space="1" w:color="34ABA2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9D0A7" w14:textId="19E29BEE" w:rsidR="00E14497" w:rsidRDefault="006A1113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6" behindDoc="0" locked="0" layoutInCell="1" allowOverlap="1" wp14:anchorId="2584B4F5" wp14:editId="57CD144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76045" cy="368935"/>
              <wp:effectExtent l="0" t="0" r="0" b="0"/>
              <wp:wrapNone/>
              <wp:docPr id="141413924" name="Cuadro de texto 11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376045" cy="3689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6C45737" w14:textId="77777777" w:rsidR="006A1113" w:rsidRPr="006A1113" w:rsidRDefault="006A1113" w:rsidP="006A1113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84B4F5" id="_x0000_t202" coordsize="21600,21600" o:spt="202" path="m,l,21600r21600,l21600,xe">
              <v:stroke joinstyle="miter"/>
              <v:path gradientshapeok="t" o:connecttype="rect"/>
            </v:shapetype>
            <v:shape id="Cuadro de texto 11" o:spid="_x0000_s1030" type="#_x0000_t202" alt="Sensitivity: Internal" style="position:absolute;margin-left:0;margin-top:0;width:108.35pt;height:29.05pt;z-index:25165824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" stroked="f">
              <v:textbox style="mso-fit-shape-to-text:t" inset="20pt,0,0,15pt">
                <w:txbxContent>
                  <w:p w14:paraId="66C45737" w14:textId="77777777" w:rsidR="006A1113" w:rsidRPr="006A1113" w:rsidRDefault="006A1113" w:rsidP="006A1113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7C471" w14:textId="77777777" w:rsidR="00015CCF" w:rsidRDefault="00015CCF">
      <w:r>
        <w:separator/>
      </w:r>
    </w:p>
    <w:p w14:paraId="3577F852" w14:textId="77777777" w:rsidR="00015CCF" w:rsidRDefault="00015CCF"/>
  </w:footnote>
  <w:footnote w:type="continuationSeparator" w:id="0">
    <w:p w14:paraId="4213348F" w14:textId="77777777" w:rsidR="00015CCF" w:rsidRDefault="00015CCF">
      <w:r>
        <w:continuationSeparator/>
      </w:r>
    </w:p>
    <w:p w14:paraId="75D42FAE" w14:textId="77777777" w:rsidR="00015CCF" w:rsidRDefault="00015CCF"/>
  </w:footnote>
  <w:footnote w:type="continuationNotice" w:id="1">
    <w:p w14:paraId="01C292F2" w14:textId="77777777" w:rsidR="00015CCF" w:rsidRDefault="00015CC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CB36" w14:textId="3F6B8A09" w:rsidR="00AF099E" w:rsidRDefault="00015CCF">
    <w:pPr>
      <w:pStyle w:val="Encabezado"/>
    </w:pPr>
    <w:r>
      <w:rPr>
        <w:noProof/>
      </w:rPr>
      <w:pict w14:anchorId="1B9B5B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5623672" o:spid="_x0000_s1049" type="#_x0000_t75" style="position:absolute;margin-left:0;margin-top:0;width:517.65pt;height:542.4pt;z-index:-251658236;mso-position-horizontal:center;mso-position-horizontal-relative:margin;mso-position-vertical:center;mso-position-vertical-relative:margin" o:allowincell="f">
          <v:imagedata r:id="rId1" o:title="logo santo toma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2D4AA" w14:textId="32227914" w:rsidR="00D077E9" w:rsidRDefault="00015CCF" w:rsidP="00D077E9">
    <w:pPr>
      <w:pStyle w:val="Encabezado"/>
      <w:rPr>
        <w:noProof/>
      </w:rPr>
    </w:pPr>
    <w:r>
      <w:rPr>
        <w:noProof/>
      </w:rPr>
      <w:pict w14:anchorId="6F8BAFE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5623673" o:spid="_x0000_s1050" type="#_x0000_t75" style="position:absolute;margin-left:0;margin-top:0;width:517.65pt;height:542.4pt;z-index:-251658235;mso-position-horizontal:center;mso-position-horizontal-relative:margin;mso-position-vertical:center;mso-position-vertical-relative:margin" o:allowincell="f">
          <v:imagedata r:id="rId1" o:title="logo santo tomas" gain="19661f" blacklevel="22938f"/>
          <w10:wrap anchorx="margin" anchory="margin"/>
        </v:shape>
      </w:pict>
    </w:r>
    <w:r w:rsidR="00CC03C4">
      <w:rPr>
        <w:noProof/>
      </w:rPr>
      <mc:AlternateContent>
        <mc:Choice Requires="wpg">
          <w:drawing>
            <wp:anchor distT="0" distB="0" distL="0" distR="0" simplePos="0" relativeHeight="251658241" behindDoc="1" locked="0" layoutInCell="1" allowOverlap="1" wp14:anchorId="2BD1353A" wp14:editId="765B3D3E">
              <wp:simplePos x="0" y="0"/>
              <wp:positionH relativeFrom="page">
                <wp:posOffset>-17253</wp:posOffset>
              </wp:positionH>
              <wp:positionV relativeFrom="page">
                <wp:posOffset>-69011</wp:posOffset>
              </wp:positionV>
              <wp:extent cx="7806690" cy="723900"/>
              <wp:effectExtent l="0" t="0" r="3810" b="0"/>
              <wp:wrapNone/>
              <wp:docPr id="1886252758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806690" cy="723900"/>
                        <a:chOff x="0" y="0"/>
                        <a:chExt cx="7556500" cy="723900"/>
                      </a:xfrm>
                    </wpg:grpSpPr>
                    <wps:wsp>
                      <wps:cNvPr id="1030139730" name="Graphic 2"/>
                      <wps:cNvSpPr/>
                      <wps:spPr>
                        <a:xfrm>
                          <a:off x="0" y="0"/>
                          <a:ext cx="7556500" cy="723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723900">
                              <a:moveTo>
                                <a:pt x="0" y="723899"/>
                              </a:moveTo>
                              <a:lnTo>
                                <a:pt x="7555992" y="723899"/>
                              </a:lnTo>
                              <a:lnTo>
                                <a:pt x="7555992" y="0"/>
                              </a:lnTo>
                              <a:lnTo>
                                <a:pt x="0" y="0"/>
                              </a:lnTo>
                              <a:lnTo>
                                <a:pt x="0" y="7238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A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7338977" name="Graphic 3"/>
                      <wps:cNvSpPr/>
                      <wps:spPr>
                        <a:xfrm>
                          <a:off x="198754" y="431800"/>
                          <a:ext cx="6408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>
                              <a:moveTo>
                                <a:pt x="6408420" y="0"/>
                              </a:moveTo>
                              <a:lnTo>
                                <a:pt x="0" y="0"/>
                              </a:lnTo>
                              <a:lnTo>
                                <a:pt x="64084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90668170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228079" y="0"/>
                          <a:ext cx="1327912" cy="7239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6EEF9C78" id="Group 1" o:spid="_x0000_s1026" style="position:absolute;margin-left:-1.35pt;margin-top:-5.45pt;width:614.7pt;height:57pt;z-index:-251653120;mso-wrap-distance-left:0;mso-wrap-distance-right:0;mso-position-horizontal-relative:page;mso-position-vertical-relative:page;mso-width-relative:margin" coordsize="75565,72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">
              <v:shape id="Graphic 2" o:spid="_x0000_s1027" style="position:absolute;width:75565;height:7239;visibility:visible;mso-wrap-style:square;v-text-anchor:top" coordsize="7556500,72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" path="m,723899r7555992,l7555992,,,,,723899xe" fillcolor="#80ad3d" stroked="f">
                <v:path arrowok="t"/>
              </v:shape>
              <v:shape id="Graphic 3" o:spid="_x0000_s1028" style="position:absolute;left:1987;top:4318;width:64084;height:12;visibility:visible;mso-wrap-style:square;v-text-anchor:top" coordsize="6408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" path="m6408420,l,,6408420,e" filled="f" strokecolor="white" strokeweight=".5pt">
                <v:path arrowok="t"/>
              </v:shape>
              <v:shape id="Image 4" o:spid="_x0000_s1029" type="#_x0000_t75" style="position:absolute;left:62280;width:13279;height:7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">
                <v:imagedata r:id="rId3" o:title=""/>
              </v:shape>
              <w10:wrap anchorx="page" anchory="page"/>
            </v:group>
          </w:pict>
        </mc:Fallback>
      </mc:AlternateContent>
    </w:r>
    <w:r w:rsidR="00CC03C4"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allowOverlap="1" wp14:anchorId="54FB008D" wp14:editId="7E054A88">
              <wp:simplePos x="0" y="0"/>
              <wp:positionH relativeFrom="page">
                <wp:posOffset>-17145</wp:posOffset>
              </wp:positionH>
              <wp:positionV relativeFrom="page">
                <wp:posOffset>10161905</wp:posOffset>
              </wp:positionV>
              <wp:extent cx="7806906" cy="2276655"/>
              <wp:effectExtent l="0" t="0" r="3810" b="9525"/>
              <wp:wrapNone/>
              <wp:docPr id="1474333815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806906" cy="2276655"/>
                        <a:chOff x="-509" y="0"/>
                        <a:chExt cx="7556500" cy="2276655"/>
                      </a:xfrm>
                    </wpg:grpSpPr>
                    <wps:wsp>
                      <wps:cNvPr id="695489726" name="Graphic 2"/>
                      <wps:cNvSpPr/>
                      <wps:spPr>
                        <a:xfrm>
                          <a:off x="-509" y="1552755"/>
                          <a:ext cx="7556500" cy="723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723900">
                              <a:moveTo>
                                <a:pt x="0" y="723899"/>
                              </a:moveTo>
                              <a:lnTo>
                                <a:pt x="7555992" y="723899"/>
                              </a:lnTo>
                              <a:lnTo>
                                <a:pt x="7555992" y="0"/>
                              </a:lnTo>
                              <a:lnTo>
                                <a:pt x="0" y="0"/>
                              </a:lnTo>
                              <a:lnTo>
                                <a:pt x="0" y="7238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A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97570930" name="Graphic 3"/>
                      <wps:cNvSpPr/>
                      <wps:spPr>
                        <a:xfrm>
                          <a:off x="198754" y="431800"/>
                          <a:ext cx="6408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>
                              <a:moveTo>
                                <a:pt x="6408420" y="0"/>
                              </a:moveTo>
                              <a:lnTo>
                                <a:pt x="0" y="0"/>
                              </a:lnTo>
                              <a:lnTo>
                                <a:pt x="64084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9326906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228079" y="0"/>
                          <a:ext cx="1327912" cy="7239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BD517F7" id="Group 1" o:spid="_x0000_s1026" style="position:absolute;margin-left:-1.35pt;margin-top:800.15pt;width:614.7pt;height:179.25pt;z-index:-251655168;mso-wrap-distance-left:0;mso-wrap-distance-right:0;mso-position-horizontal-relative:page;mso-position-vertical-relative:page;mso-width-relative:margin;mso-height-relative:margin" coordorigin="-5" coordsize="75565,227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">
              <v:shape id="Graphic 2" o:spid="_x0000_s1027" style="position:absolute;left:-5;top:15527;width:75564;height:7239;visibility:visible;mso-wrap-style:square;v-text-anchor:top" coordsize="7556500,72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" path="m,723899r7555992,l7555992,,,,,723899xe" fillcolor="#80ad3d" stroked="f">
                <v:path arrowok="t"/>
              </v:shape>
              <v:shape id="Graphic 3" o:spid="_x0000_s1028" style="position:absolute;left:1987;top:4318;width:64084;height:12;visibility:visible;mso-wrap-style:square;v-text-anchor:top" coordsize="6408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" path="m6408420,l,,6408420,e" filled="f" strokecolor="white" strokeweight=".5pt">
                <v:path arrowok="t"/>
              </v:shape>
              <v:shape id="Image 4" o:spid="_x0000_s1029" type="#_x0000_t75" style="position:absolute;left:62280;width:13279;height:7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">
                <v:imagedata r:id="rId3" o:title="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238BF" w14:textId="1E936400" w:rsidR="00AF099E" w:rsidRDefault="00015CCF">
    <w:pPr>
      <w:pStyle w:val="Encabezado"/>
    </w:pPr>
    <w:r>
      <w:rPr>
        <w:noProof/>
      </w:rPr>
      <w:pict w14:anchorId="177004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5623671" o:spid="_x0000_s1048" type="#_x0000_t75" style="position:absolute;margin-left:0;margin-top:0;width:517.65pt;height:542.4pt;z-index:-251658237;mso-position-horizontal:center;mso-position-horizontal-relative:margin;mso-position-vertical:center;mso-position-vertical-relative:margin" o:allowincell="f">
          <v:imagedata r:id="rId1" o:title="logo santo toma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20B5B"/>
    <w:multiLevelType w:val="multilevel"/>
    <w:tmpl w:val="A3F0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A62A35"/>
    <w:multiLevelType w:val="hybridMultilevel"/>
    <w:tmpl w:val="B19638D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3F1360"/>
    <w:multiLevelType w:val="multilevel"/>
    <w:tmpl w:val="0B76E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9684690">
    <w:abstractNumId w:val="1"/>
  </w:num>
  <w:num w:numId="2" w16cid:durableId="455415057">
    <w:abstractNumId w:val="0"/>
  </w:num>
  <w:num w:numId="3" w16cid:durableId="2280765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hyphenationZone w:val="425"/>
  <w:defaultTableStyle w:val="Tablaconcuadrcula4-nfasis5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687"/>
    <w:rsid w:val="00001DFB"/>
    <w:rsid w:val="0000305F"/>
    <w:rsid w:val="00003087"/>
    <w:rsid w:val="00004DB2"/>
    <w:rsid w:val="00007675"/>
    <w:rsid w:val="00007981"/>
    <w:rsid w:val="00013949"/>
    <w:rsid w:val="00015CCF"/>
    <w:rsid w:val="00023000"/>
    <w:rsid w:val="0002482E"/>
    <w:rsid w:val="00025082"/>
    <w:rsid w:val="000268B4"/>
    <w:rsid w:val="000276AA"/>
    <w:rsid w:val="000306FC"/>
    <w:rsid w:val="00034108"/>
    <w:rsid w:val="00035A0A"/>
    <w:rsid w:val="000366D0"/>
    <w:rsid w:val="00037D07"/>
    <w:rsid w:val="000407F8"/>
    <w:rsid w:val="0004394E"/>
    <w:rsid w:val="00043E5F"/>
    <w:rsid w:val="000475CD"/>
    <w:rsid w:val="00047DDC"/>
    <w:rsid w:val="00050324"/>
    <w:rsid w:val="00052880"/>
    <w:rsid w:val="00055EA0"/>
    <w:rsid w:val="00073834"/>
    <w:rsid w:val="000747A0"/>
    <w:rsid w:val="00080A02"/>
    <w:rsid w:val="00080FF9"/>
    <w:rsid w:val="00085573"/>
    <w:rsid w:val="00085B1F"/>
    <w:rsid w:val="00086F13"/>
    <w:rsid w:val="00091AD3"/>
    <w:rsid w:val="000A0150"/>
    <w:rsid w:val="000A21E9"/>
    <w:rsid w:val="000B2A88"/>
    <w:rsid w:val="000B3DD7"/>
    <w:rsid w:val="000C3A44"/>
    <w:rsid w:val="000C50D8"/>
    <w:rsid w:val="000C6327"/>
    <w:rsid w:val="000D2296"/>
    <w:rsid w:val="000D5238"/>
    <w:rsid w:val="000E177E"/>
    <w:rsid w:val="000E26A2"/>
    <w:rsid w:val="000E593E"/>
    <w:rsid w:val="000E5B31"/>
    <w:rsid w:val="000E63C9"/>
    <w:rsid w:val="000F1313"/>
    <w:rsid w:val="000F642E"/>
    <w:rsid w:val="000F711D"/>
    <w:rsid w:val="001037D1"/>
    <w:rsid w:val="001151E9"/>
    <w:rsid w:val="001152CD"/>
    <w:rsid w:val="001162BD"/>
    <w:rsid w:val="00116950"/>
    <w:rsid w:val="00121B79"/>
    <w:rsid w:val="001228EE"/>
    <w:rsid w:val="00122D24"/>
    <w:rsid w:val="00124820"/>
    <w:rsid w:val="00124EB8"/>
    <w:rsid w:val="00126A1D"/>
    <w:rsid w:val="00130E9D"/>
    <w:rsid w:val="00131110"/>
    <w:rsid w:val="00134764"/>
    <w:rsid w:val="001357A5"/>
    <w:rsid w:val="00136679"/>
    <w:rsid w:val="0014359C"/>
    <w:rsid w:val="0014504D"/>
    <w:rsid w:val="00150A6D"/>
    <w:rsid w:val="0015340B"/>
    <w:rsid w:val="00156475"/>
    <w:rsid w:val="00156DA8"/>
    <w:rsid w:val="00157FFB"/>
    <w:rsid w:val="00166D23"/>
    <w:rsid w:val="00176DDF"/>
    <w:rsid w:val="0018072B"/>
    <w:rsid w:val="00185B35"/>
    <w:rsid w:val="00186129"/>
    <w:rsid w:val="00187C9D"/>
    <w:rsid w:val="001914F4"/>
    <w:rsid w:val="00192EE2"/>
    <w:rsid w:val="00195788"/>
    <w:rsid w:val="001A624F"/>
    <w:rsid w:val="001B0406"/>
    <w:rsid w:val="001B0598"/>
    <w:rsid w:val="001B4E4A"/>
    <w:rsid w:val="001C0F08"/>
    <w:rsid w:val="001C272D"/>
    <w:rsid w:val="001C3EEB"/>
    <w:rsid w:val="001C47C2"/>
    <w:rsid w:val="001D05A7"/>
    <w:rsid w:val="001D3D1D"/>
    <w:rsid w:val="001D59FC"/>
    <w:rsid w:val="001D759E"/>
    <w:rsid w:val="001E281C"/>
    <w:rsid w:val="001E6C1E"/>
    <w:rsid w:val="001E6D0A"/>
    <w:rsid w:val="001E7B1F"/>
    <w:rsid w:val="001F0FC4"/>
    <w:rsid w:val="001F2793"/>
    <w:rsid w:val="001F2BC8"/>
    <w:rsid w:val="001F2F0B"/>
    <w:rsid w:val="001F5F6B"/>
    <w:rsid w:val="001F6B4C"/>
    <w:rsid w:val="001F7366"/>
    <w:rsid w:val="001F7C3B"/>
    <w:rsid w:val="00206CA7"/>
    <w:rsid w:val="0021073D"/>
    <w:rsid w:val="00215482"/>
    <w:rsid w:val="0021584F"/>
    <w:rsid w:val="00216B51"/>
    <w:rsid w:val="002227B7"/>
    <w:rsid w:val="002261F8"/>
    <w:rsid w:val="00230E4B"/>
    <w:rsid w:val="00232482"/>
    <w:rsid w:val="00233153"/>
    <w:rsid w:val="00233231"/>
    <w:rsid w:val="00235EE6"/>
    <w:rsid w:val="00243EBC"/>
    <w:rsid w:val="00244E16"/>
    <w:rsid w:val="00246A35"/>
    <w:rsid w:val="00253865"/>
    <w:rsid w:val="00255F63"/>
    <w:rsid w:val="002568B9"/>
    <w:rsid w:val="00260F49"/>
    <w:rsid w:val="0026330E"/>
    <w:rsid w:val="00264946"/>
    <w:rsid w:val="00264BCB"/>
    <w:rsid w:val="00272368"/>
    <w:rsid w:val="00272569"/>
    <w:rsid w:val="002758C2"/>
    <w:rsid w:val="00280100"/>
    <w:rsid w:val="002806DA"/>
    <w:rsid w:val="00280B11"/>
    <w:rsid w:val="00281FA7"/>
    <w:rsid w:val="00284348"/>
    <w:rsid w:val="002873CF"/>
    <w:rsid w:val="00292C39"/>
    <w:rsid w:val="002A33B0"/>
    <w:rsid w:val="002A3B4E"/>
    <w:rsid w:val="002B3269"/>
    <w:rsid w:val="002B4404"/>
    <w:rsid w:val="002B48B7"/>
    <w:rsid w:val="002B7EDF"/>
    <w:rsid w:val="002D069A"/>
    <w:rsid w:val="002D2E3D"/>
    <w:rsid w:val="002E0D67"/>
    <w:rsid w:val="002E317D"/>
    <w:rsid w:val="002E42D6"/>
    <w:rsid w:val="002E5123"/>
    <w:rsid w:val="002E67F5"/>
    <w:rsid w:val="002F2A37"/>
    <w:rsid w:val="002F51F5"/>
    <w:rsid w:val="00302194"/>
    <w:rsid w:val="00312137"/>
    <w:rsid w:val="00312CE9"/>
    <w:rsid w:val="00312E17"/>
    <w:rsid w:val="00323A66"/>
    <w:rsid w:val="003245BB"/>
    <w:rsid w:val="00324B65"/>
    <w:rsid w:val="003250B3"/>
    <w:rsid w:val="00325C6E"/>
    <w:rsid w:val="00330359"/>
    <w:rsid w:val="003304B3"/>
    <w:rsid w:val="00335072"/>
    <w:rsid w:val="003358FF"/>
    <w:rsid w:val="003363C0"/>
    <w:rsid w:val="0033762F"/>
    <w:rsid w:val="00341CEE"/>
    <w:rsid w:val="00342B03"/>
    <w:rsid w:val="0034327A"/>
    <w:rsid w:val="00347857"/>
    <w:rsid w:val="00347BF0"/>
    <w:rsid w:val="00350674"/>
    <w:rsid w:val="00353E94"/>
    <w:rsid w:val="00360494"/>
    <w:rsid w:val="0036627A"/>
    <w:rsid w:val="00366C7E"/>
    <w:rsid w:val="00372A30"/>
    <w:rsid w:val="00374409"/>
    <w:rsid w:val="003810AC"/>
    <w:rsid w:val="00384EA3"/>
    <w:rsid w:val="00386A4A"/>
    <w:rsid w:val="00391363"/>
    <w:rsid w:val="003A39A1"/>
    <w:rsid w:val="003A57A9"/>
    <w:rsid w:val="003A5B52"/>
    <w:rsid w:val="003B1879"/>
    <w:rsid w:val="003B309B"/>
    <w:rsid w:val="003C2191"/>
    <w:rsid w:val="003C2799"/>
    <w:rsid w:val="003C3181"/>
    <w:rsid w:val="003D00BD"/>
    <w:rsid w:val="003D1B36"/>
    <w:rsid w:val="003D1DBF"/>
    <w:rsid w:val="003D3863"/>
    <w:rsid w:val="003D4995"/>
    <w:rsid w:val="003D6274"/>
    <w:rsid w:val="003E5105"/>
    <w:rsid w:val="003E63D8"/>
    <w:rsid w:val="003E730D"/>
    <w:rsid w:val="003E76C5"/>
    <w:rsid w:val="003F281C"/>
    <w:rsid w:val="003F604C"/>
    <w:rsid w:val="004002B0"/>
    <w:rsid w:val="00403C3C"/>
    <w:rsid w:val="004110DE"/>
    <w:rsid w:val="004121F9"/>
    <w:rsid w:val="00413430"/>
    <w:rsid w:val="004207C3"/>
    <w:rsid w:val="0044074E"/>
    <w:rsid w:val="0044085A"/>
    <w:rsid w:val="00441554"/>
    <w:rsid w:val="00443403"/>
    <w:rsid w:val="00450A38"/>
    <w:rsid w:val="004538C5"/>
    <w:rsid w:val="00457AEB"/>
    <w:rsid w:val="004625C8"/>
    <w:rsid w:val="00462DB0"/>
    <w:rsid w:val="004635ED"/>
    <w:rsid w:val="004851F1"/>
    <w:rsid w:val="00492DE0"/>
    <w:rsid w:val="004A02EC"/>
    <w:rsid w:val="004A1562"/>
    <w:rsid w:val="004B21A5"/>
    <w:rsid w:val="004B2AEB"/>
    <w:rsid w:val="004B33C4"/>
    <w:rsid w:val="004B4D2D"/>
    <w:rsid w:val="004B52CC"/>
    <w:rsid w:val="004B6CD9"/>
    <w:rsid w:val="004B70AF"/>
    <w:rsid w:val="004B7F67"/>
    <w:rsid w:val="004C2A26"/>
    <w:rsid w:val="004C3F78"/>
    <w:rsid w:val="004C7E98"/>
    <w:rsid w:val="004D0864"/>
    <w:rsid w:val="004D14B2"/>
    <w:rsid w:val="004D2932"/>
    <w:rsid w:val="004D77FA"/>
    <w:rsid w:val="004D7DAE"/>
    <w:rsid w:val="004D7DB7"/>
    <w:rsid w:val="004E1DF4"/>
    <w:rsid w:val="004E5FEE"/>
    <w:rsid w:val="004E68A2"/>
    <w:rsid w:val="004F078E"/>
    <w:rsid w:val="004F4F97"/>
    <w:rsid w:val="004F5A4F"/>
    <w:rsid w:val="005003B5"/>
    <w:rsid w:val="005037F0"/>
    <w:rsid w:val="005071B2"/>
    <w:rsid w:val="00513E8F"/>
    <w:rsid w:val="005161A2"/>
    <w:rsid w:val="00516A86"/>
    <w:rsid w:val="005275F6"/>
    <w:rsid w:val="00530614"/>
    <w:rsid w:val="00531FB2"/>
    <w:rsid w:val="005349D1"/>
    <w:rsid w:val="005356D2"/>
    <w:rsid w:val="005375C4"/>
    <w:rsid w:val="0054684C"/>
    <w:rsid w:val="00546C0E"/>
    <w:rsid w:val="00547687"/>
    <w:rsid w:val="005534BC"/>
    <w:rsid w:val="00555637"/>
    <w:rsid w:val="00557056"/>
    <w:rsid w:val="00560199"/>
    <w:rsid w:val="0056540F"/>
    <w:rsid w:val="00572102"/>
    <w:rsid w:val="00573BD0"/>
    <w:rsid w:val="0057576D"/>
    <w:rsid w:val="005772A1"/>
    <w:rsid w:val="00580D33"/>
    <w:rsid w:val="00585F33"/>
    <w:rsid w:val="00586B80"/>
    <w:rsid w:val="00590100"/>
    <w:rsid w:val="0059380A"/>
    <w:rsid w:val="00594EF6"/>
    <w:rsid w:val="00595A8E"/>
    <w:rsid w:val="0059607C"/>
    <w:rsid w:val="005977E8"/>
    <w:rsid w:val="005A2ED4"/>
    <w:rsid w:val="005A6413"/>
    <w:rsid w:val="005B209D"/>
    <w:rsid w:val="005B2BD0"/>
    <w:rsid w:val="005B43D0"/>
    <w:rsid w:val="005B68B3"/>
    <w:rsid w:val="005C248E"/>
    <w:rsid w:val="005C251D"/>
    <w:rsid w:val="005C37DD"/>
    <w:rsid w:val="005C539D"/>
    <w:rsid w:val="005C5AD3"/>
    <w:rsid w:val="005D2F39"/>
    <w:rsid w:val="005D3BD1"/>
    <w:rsid w:val="005D7267"/>
    <w:rsid w:val="005E3856"/>
    <w:rsid w:val="005E53E8"/>
    <w:rsid w:val="005E646C"/>
    <w:rsid w:val="005E7BF1"/>
    <w:rsid w:val="005F1BB0"/>
    <w:rsid w:val="005F1F51"/>
    <w:rsid w:val="005F36C7"/>
    <w:rsid w:val="005F3B34"/>
    <w:rsid w:val="005F45B3"/>
    <w:rsid w:val="005F5547"/>
    <w:rsid w:val="00600B48"/>
    <w:rsid w:val="00606E5A"/>
    <w:rsid w:val="00607125"/>
    <w:rsid w:val="00613303"/>
    <w:rsid w:val="00614DE3"/>
    <w:rsid w:val="00616254"/>
    <w:rsid w:val="0062054F"/>
    <w:rsid w:val="006208A0"/>
    <w:rsid w:val="00622BFC"/>
    <w:rsid w:val="00624510"/>
    <w:rsid w:val="006262A9"/>
    <w:rsid w:val="00626C83"/>
    <w:rsid w:val="0063363D"/>
    <w:rsid w:val="00640B0A"/>
    <w:rsid w:val="00643107"/>
    <w:rsid w:val="00644C7A"/>
    <w:rsid w:val="00650892"/>
    <w:rsid w:val="00651024"/>
    <w:rsid w:val="006528F6"/>
    <w:rsid w:val="00652F3B"/>
    <w:rsid w:val="00655969"/>
    <w:rsid w:val="00656C4D"/>
    <w:rsid w:val="006603EB"/>
    <w:rsid w:val="00665C81"/>
    <w:rsid w:val="00667103"/>
    <w:rsid w:val="00676844"/>
    <w:rsid w:val="0068412D"/>
    <w:rsid w:val="006858DB"/>
    <w:rsid w:val="00690A9C"/>
    <w:rsid w:val="00693F5B"/>
    <w:rsid w:val="00695D5A"/>
    <w:rsid w:val="006A1113"/>
    <w:rsid w:val="006A3100"/>
    <w:rsid w:val="006A4736"/>
    <w:rsid w:val="006A5A46"/>
    <w:rsid w:val="006A6137"/>
    <w:rsid w:val="006B6440"/>
    <w:rsid w:val="006C1BB2"/>
    <w:rsid w:val="006C4318"/>
    <w:rsid w:val="006C646A"/>
    <w:rsid w:val="006C6624"/>
    <w:rsid w:val="006D23D4"/>
    <w:rsid w:val="006D31B1"/>
    <w:rsid w:val="006D6C33"/>
    <w:rsid w:val="006E05B7"/>
    <w:rsid w:val="006E05BB"/>
    <w:rsid w:val="006E4319"/>
    <w:rsid w:val="006E43DD"/>
    <w:rsid w:val="006E5716"/>
    <w:rsid w:val="006F21B3"/>
    <w:rsid w:val="006F4E37"/>
    <w:rsid w:val="006F6FDF"/>
    <w:rsid w:val="00700F50"/>
    <w:rsid w:val="007031A5"/>
    <w:rsid w:val="00711E64"/>
    <w:rsid w:val="00717880"/>
    <w:rsid w:val="007203B3"/>
    <w:rsid w:val="007232E1"/>
    <w:rsid w:val="007302B3"/>
    <w:rsid w:val="00730733"/>
    <w:rsid w:val="007309A6"/>
    <w:rsid w:val="00730E3A"/>
    <w:rsid w:val="00734931"/>
    <w:rsid w:val="00736AAF"/>
    <w:rsid w:val="00740518"/>
    <w:rsid w:val="00740A7B"/>
    <w:rsid w:val="00742991"/>
    <w:rsid w:val="00750936"/>
    <w:rsid w:val="0075605D"/>
    <w:rsid w:val="00756D86"/>
    <w:rsid w:val="00762719"/>
    <w:rsid w:val="00765B2A"/>
    <w:rsid w:val="00770E4F"/>
    <w:rsid w:val="00772992"/>
    <w:rsid w:val="0077729A"/>
    <w:rsid w:val="00777597"/>
    <w:rsid w:val="0078231F"/>
    <w:rsid w:val="007837AF"/>
    <w:rsid w:val="00783A34"/>
    <w:rsid w:val="007877A8"/>
    <w:rsid w:val="00793193"/>
    <w:rsid w:val="00795136"/>
    <w:rsid w:val="007A0B9A"/>
    <w:rsid w:val="007A0C5F"/>
    <w:rsid w:val="007A1C0D"/>
    <w:rsid w:val="007A757D"/>
    <w:rsid w:val="007B28DA"/>
    <w:rsid w:val="007B3F0A"/>
    <w:rsid w:val="007C011E"/>
    <w:rsid w:val="007C2C3A"/>
    <w:rsid w:val="007C6B52"/>
    <w:rsid w:val="007D15AC"/>
    <w:rsid w:val="007D16C5"/>
    <w:rsid w:val="007D1C2E"/>
    <w:rsid w:val="007D2AFD"/>
    <w:rsid w:val="007E0E92"/>
    <w:rsid w:val="007E380E"/>
    <w:rsid w:val="007E417A"/>
    <w:rsid w:val="007E57E3"/>
    <w:rsid w:val="007E6B99"/>
    <w:rsid w:val="007F146A"/>
    <w:rsid w:val="007F4D06"/>
    <w:rsid w:val="007F55B4"/>
    <w:rsid w:val="00801AB9"/>
    <w:rsid w:val="0080227E"/>
    <w:rsid w:val="008023C6"/>
    <w:rsid w:val="00803E9C"/>
    <w:rsid w:val="00810B33"/>
    <w:rsid w:val="0081186C"/>
    <w:rsid w:val="008124F6"/>
    <w:rsid w:val="00812C95"/>
    <w:rsid w:val="008225AF"/>
    <w:rsid w:val="00822AAE"/>
    <w:rsid w:val="00824988"/>
    <w:rsid w:val="008308C2"/>
    <w:rsid w:val="008329A6"/>
    <w:rsid w:val="00835846"/>
    <w:rsid w:val="0083796B"/>
    <w:rsid w:val="00842B68"/>
    <w:rsid w:val="00857407"/>
    <w:rsid w:val="00862FE4"/>
    <w:rsid w:val="0086389A"/>
    <w:rsid w:val="00864675"/>
    <w:rsid w:val="008654D8"/>
    <w:rsid w:val="00866CDE"/>
    <w:rsid w:val="00870DB1"/>
    <w:rsid w:val="008728C3"/>
    <w:rsid w:val="0087605E"/>
    <w:rsid w:val="00877EF1"/>
    <w:rsid w:val="00883205"/>
    <w:rsid w:val="00884499"/>
    <w:rsid w:val="00885510"/>
    <w:rsid w:val="008909BB"/>
    <w:rsid w:val="008941AE"/>
    <w:rsid w:val="008A2168"/>
    <w:rsid w:val="008B1FEE"/>
    <w:rsid w:val="008B2376"/>
    <w:rsid w:val="008B27E4"/>
    <w:rsid w:val="008B535B"/>
    <w:rsid w:val="008C2A5D"/>
    <w:rsid w:val="008D49B3"/>
    <w:rsid w:val="008D5AA4"/>
    <w:rsid w:val="008D6731"/>
    <w:rsid w:val="008E55E5"/>
    <w:rsid w:val="008F6FCC"/>
    <w:rsid w:val="009008A5"/>
    <w:rsid w:val="009025DA"/>
    <w:rsid w:val="009033F7"/>
    <w:rsid w:val="00903C32"/>
    <w:rsid w:val="00904B06"/>
    <w:rsid w:val="00904FFF"/>
    <w:rsid w:val="00910BE1"/>
    <w:rsid w:val="00915C17"/>
    <w:rsid w:val="00916B16"/>
    <w:rsid w:val="009173B9"/>
    <w:rsid w:val="009263FA"/>
    <w:rsid w:val="00931075"/>
    <w:rsid w:val="0093335D"/>
    <w:rsid w:val="00934D94"/>
    <w:rsid w:val="0093613E"/>
    <w:rsid w:val="0093657E"/>
    <w:rsid w:val="00936D9B"/>
    <w:rsid w:val="00937F17"/>
    <w:rsid w:val="00937FAA"/>
    <w:rsid w:val="00940B20"/>
    <w:rsid w:val="00943026"/>
    <w:rsid w:val="00945B68"/>
    <w:rsid w:val="0096282F"/>
    <w:rsid w:val="00963F00"/>
    <w:rsid w:val="00966546"/>
    <w:rsid w:val="00966B81"/>
    <w:rsid w:val="00970764"/>
    <w:rsid w:val="00977F79"/>
    <w:rsid w:val="009826BA"/>
    <w:rsid w:val="009832E2"/>
    <w:rsid w:val="00990EB0"/>
    <w:rsid w:val="009A2D81"/>
    <w:rsid w:val="009B14AF"/>
    <w:rsid w:val="009B227B"/>
    <w:rsid w:val="009B4D93"/>
    <w:rsid w:val="009B646B"/>
    <w:rsid w:val="009C7720"/>
    <w:rsid w:val="009D12C8"/>
    <w:rsid w:val="009D2F33"/>
    <w:rsid w:val="009D3EBF"/>
    <w:rsid w:val="009D65A2"/>
    <w:rsid w:val="009D6AA6"/>
    <w:rsid w:val="009E02C2"/>
    <w:rsid w:val="009E0E4E"/>
    <w:rsid w:val="009E357D"/>
    <w:rsid w:val="009E5666"/>
    <w:rsid w:val="009F1BA3"/>
    <w:rsid w:val="009F24BC"/>
    <w:rsid w:val="009F257B"/>
    <w:rsid w:val="009F3330"/>
    <w:rsid w:val="009F4780"/>
    <w:rsid w:val="00A00BA3"/>
    <w:rsid w:val="00A025DF"/>
    <w:rsid w:val="00A04623"/>
    <w:rsid w:val="00A07AE1"/>
    <w:rsid w:val="00A10CDA"/>
    <w:rsid w:val="00A110E9"/>
    <w:rsid w:val="00A13BAE"/>
    <w:rsid w:val="00A169A8"/>
    <w:rsid w:val="00A227DE"/>
    <w:rsid w:val="00A22A66"/>
    <w:rsid w:val="00A23AFA"/>
    <w:rsid w:val="00A3182C"/>
    <w:rsid w:val="00A31B3E"/>
    <w:rsid w:val="00A32068"/>
    <w:rsid w:val="00A408AF"/>
    <w:rsid w:val="00A53119"/>
    <w:rsid w:val="00A532F3"/>
    <w:rsid w:val="00A535A4"/>
    <w:rsid w:val="00A5387D"/>
    <w:rsid w:val="00A53941"/>
    <w:rsid w:val="00A547E2"/>
    <w:rsid w:val="00A5607A"/>
    <w:rsid w:val="00A56126"/>
    <w:rsid w:val="00A608DF"/>
    <w:rsid w:val="00A62EE2"/>
    <w:rsid w:val="00A631C7"/>
    <w:rsid w:val="00A63719"/>
    <w:rsid w:val="00A63908"/>
    <w:rsid w:val="00A653D0"/>
    <w:rsid w:val="00A70EC9"/>
    <w:rsid w:val="00A73D21"/>
    <w:rsid w:val="00A74D6C"/>
    <w:rsid w:val="00A76E8B"/>
    <w:rsid w:val="00A777E0"/>
    <w:rsid w:val="00A778CA"/>
    <w:rsid w:val="00A8489E"/>
    <w:rsid w:val="00A85FF0"/>
    <w:rsid w:val="00AA2619"/>
    <w:rsid w:val="00AB02A7"/>
    <w:rsid w:val="00AB1B3A"/>
    <w:rsid w:val="00AB537D"/>
    <w:rsid w:val="00AC06F2"/>
    <w:rsid w:val="00AC2044"/>
    <w:rsid w:val="00AC29F3"/>
    <w:rsid w:val="00AC4A64"/>
    <w:rsid w:val="00AC6988"/>
    <w:rsid w:val="00AD1C85"/>
    <w:rsid w:val="00AD6003"/>
    <w:rsid w:val="00AD7E53"/>
    <w:rsid w:val="00AE3CCD"/>
    <w:rsid w:val="00AE6161"/>
    <w:rsid w:val="00AF099E"/>
    <w:rsid w:val="00AF165B"/>
    <w:rsid w:val="00AF28C8"/>
    <w:rsid w:val="00B01BEE"/>
    <w:rsid w:val="00B02E70"/>
    <w:rsid w:val="00B07F5B"/>
    <w:rsid w:val="00B10935"/>
    <w:rsid w:val="00B15BD1"/>
    <w:rsid w:val="00B226CC"/>
    <w:rsid w:val="00B231E5"/>
    <w:rsid w:val="00B24932"/>
    <w:rsid w:val="00B3368C"/>
    <w:rsid w:val="00B33DE1"/>
    <w:rsid w:val="00B4187D"/>
    <w:rsid w:val="00B435A4"/>
    <w:rsid w:val="00B5367D"/>
    <w:rsid w:val="00B551D6"/>
    <w:rsid w:val="00B55BB1"/>
    <w:rsid w:val="00B629AB"/>
    <w:rsid w:val="00B62EFB"/>
    <w:rsid w:val="00B63915"/>
    <w:rsid w:val="00B674DA"/>
    <w:rsid w:val="00B730FC"/>
    <w:rsid w:val="00B73570"/>
    <w:rsid w:val="00B73738"/>
    <w:rsid w:val="00B74195"/>
    <w:rsid w:val="00B75442"/>
    <w:rsid w:val="00B76036"/>
    <w:rsid w:val="00B80017"/>
    <w:rsid w:val="00B803D7"/>
    <w:rsid w:val="00B82B57"/>
    <w:rsid w:val="00B978C0"/>
    <w:rsid w:val="00BA2704"/>
    <w:rsid w:val="00BA3370"/>
    <w:rsid w:val="00BB12F4"/>
    <w:rsid w:val="00BB3C02"/>
    <w:rsid w:val="00BB75A2"/>
    <w:rsid w:val="00BB7D3F"/>
    <w:rsid w:val="00BC14B8"/>
    <w:rsid w:val="00BD115E"/>
    <w:rsid w:val="00BE268E"/>
    <w:rsid w:val="00BE30B7"/>
    <w:rsid w:val="00BE4CE1"/>
    <w:rsid w:val="00BE4E85"/>
    <w:rsid w:val="00BE7970"/>
    <w:rsid w:val="00BF3C90"/>
    <w:rsid w:val="00BF4F48"/>
    <w:rsid w:val="00BF55C6"/>
    <w:rsid w:val="00BF7934"/>
    <w:rsid w:val="00C013A4"/>
    <w:rsid w:val="00C0271E"/>
    <w:rsid w:val="00C02B87"/>
    <w:rsid w:val="00C05BA8"/>
    <w:rsid w:val="00C118F7"/>
    <w:rsid w:val="00C120A8"/>
    <w:rsid w:val="00C137A7"/>
    <w:rsid w:val="00C13E0B"/>
    <w:rsid w:val="00C158DD"/>
    <w:rsid w:val="00C233A8"/>
    <w:rsid w:val="00C23F68"/>
    <w:rsid w:val="00C34938"/>
    <w:rsid w:val="00C350F8"/>
    <w:rsid w:val="00C37F96"/>
    <w:rsid w:val="00C4086D"/>
    <w:rsid w:val="00C42436"/>
    <w:rsid w:val="00C43144"/>
    <w:rsid w:val="00C46129"/>
    <w:rsid w:val="00C50B5A"/>
    <w:rsid w:val="00C53741"/>
    <w:rsid w:val="00C54AEF"/>
    <w:rsid w:val="00C60D97"/>
    <w:rsid w:val="00C65F51"/>
    <w:rsid w:val="00C67732"/>
    <w:rsid w:val="00C71855"/>
    <w:rsid w:val="00C72942"/>
    <w:rsid w:val="00C80BA9"/>
    <w:rsid w:val="00C8670A"/>
    <w:rsid w:val="00C8706D"/>
    <w:rsid w:val="00C91073"/>
    <w:rsid w:val="00C95F42"/>
    <w:rsid w:val="00CA1896"/>
    <w:rsid w:val="00CA64E4"/>
    <w:rsid w:val="00CA7408"/>
    <w:rsid w:val="00CB5B28"/>
    <w:rsid w:val="00CB5E72"/>
    <w:rsid w:val="00CB6BC3"/>
    <w:rsid w:val="00CC03C4"/>
    <w:rsid w:val="00CC17EB"/>
    <w:rsid w:val="00CC1BF8"/>
    <w:rsid w:val="00CC1C5B"/>
    <w:rsid w:val="00CC6571"/>
    <w:rsid w:val="00CD610F"/>
    <w:rsid w:val="00CE1F8F"/>
    <w:rsid w:val="00CF2145"/>
    <w:rsid w:val="00CF419F"/>
    <w:rsid w:val="00CF5371"/>
    <w:rsid w:val="00CF55A4"/>
    <w:rsid w:val="00D0323A"/>
    <w:rsid w:val="00D0559F"/>
    <w:rsid w:val="00D05E39"/>
    <w:rsid w:val="00D062A1"/>
    <w:rsid w:val="00D064B5"/>
    <w:rsid w:val="00D077E9"/>
    <w:rsid w:val="00D16988"/>
    <w:rsid w:val="00D2204F"/>
    <w:rsid w:val="00D2396E"/>
    <w:rsid w:val="00D24A3C"/>
    <w:rsid w:val="00D2578F"/>
    <w:rsid w:val="00D27451"/>
    <w:rsid w:val="00D33D46"/>
    <w:rsid w:val="00D35173"/>
    <w:rsid w:val="00D35570"/>
    <w:rsid w:val="00D3752D"/>
    <w:rsid w:val="00D37EA7"/>
    <w:rsid w:val="00D405F4"/>
    <w:rsid w:val="00D419BC"/>
    <w:rsid w:val="00D42CB7"/>
    <w:rsid w:val="00D45306"/>
    <w:rsid w:val="00D514FA"/>
    <w:rsid w:val="00D51B9F"/>
    <w:rsid w:val="00D5413D"/>
    <w:rsid w:val="00D570A9"/>
    <w:rsid w:val="00D61217"/>
    <w:rsid w:val="00D61C25"/>
    <w:rsid w:val="00D622A4"/>
    <w:rsid w:val="00D6240F"/>
    <w:rsid w:val="00D646A8"/>
    <w:rsid w:val="00D66464"/>
    <w:rsid w:val="00D70D02"/>
    <w:rsid w:val="00D73314"/>
    <w:rsid w:val="00D7361A"/>
    <w:rsid w:val="00D770C7"/>
    <w:rsid w:val="00D810E4"/>
    <w:rsid w:val="00D82728"/>
    <w:rsid w:val="00D844E7"/>
    <w:rsid w:val="00D86945"/>
    <w:rsid w:val="00D87C1F"/>
    <w:rsid w:val="00D90290"/>
    <w:rsid w:val="00D92482"/>
    <w:rsid w:val="00D93C8A"/>
    <w:rsid w:val="00D95534"/>
    <w:rsid w:val="00D97972"/>
    <w:rsid w:val="00DA399C"/>
    <w:rsid w:val="00DB4273"/>
    <w:rsid w:val="00DC48AA"/>
    <w:rsid w:val="00DC706A"/>
    <w:rsid w:val="00DD152F"/>
    <w:rsid w:val="00DD2E6F"/>
    <w:rsid w:val="00DD4EAB"/>
    <w:rsid w:val="00DD5CE3"/>
    <w:rsid w:val="00DE213F"/>
    <w:rsid w:val="00DE2650"/>
    <w:rsid w:val="00DE5EAF"/>
    <w:rsid w:val="00DE66B3"/>
    <w:rsid w:val="00DE722F"/>
    <w:rsid w:val="00DE7821"/>
    <w:rsid w:val="00DF027C"/>
    <w:rsid w:val="00DF0596"/>
    <w:rsid w:val="00DF708D"/>
    <w:rsid w:val="00E00A32"/>
    <w:rsid w:val="00E13263"/>
    <w:rsid w:val="00E13352"/>
    <w:rsid w:val="00E136DD"/>
    <w:rsid w:val="00E14497"/>
    <w:rsid w:val="00E177DE"/>
    <w:rsid w:val="00E17DA3"/>
    <w:rsid w:val="00E22680"/>
    <w:rsid w:val="00E22ACD"/>
    <w:rsid w:val="00E30370"/>
    <w:rsid w:val="00E32E77"/>
    <w:rsid w:val="00E3312F"/>
    <w:rsid w:val="00E332C9"/>
    <w:rsid w:val="00E33423"/>
    <w:rsid w:val="00E33BA3"/>
    <w:rsid w:val="00E42185"/>
    <w:rsid w:val="00E43E61"/>
    <w:rsid w:val="00E46AAB"/>
    <w:rsid w:val="00E620B0"/>
    <w:rsid w:val="00E7099B"/>
    <w:rsid w:val="00E71020"/>
    <w:rsid w:val="00E74B35"/>
    <w:rsid w:val="00E819C7"/>
    <w:rsid w:val="00E81B40"/>
    <w:rsid w:val="00E83D72"/>
    <w:rsid w:val="00E86064"/>
    <w:rsid w:val="00E962B7"/>
    <w:rsid w:val="00EA0347"/>
    <w:rsid w:val="00EA2845"/>
    <w:rsid w:val="00EA2946"/>
    <w:rsid w:val="00EA47C0"/>
    <w:rsid w:val="00EA6D08"/>
    <w:rsid w:val="00EB0778"/>
    <w:rsid w:val="00EB1A42"/>
    <w:rsid w:val="00EB24E7"/>
    <w:rsid w:val="00EB2AB1"/>
    <w:rsid w:val="00EB5CD3"/>
    <w:rsid w:val="00EC52A6"/>
    <w:rsid w:val="00EC53C7"/>
    <w:rsid w:val="00EC73D0"/>
    <w:rsid w:val="00ED06BD"/>
    <w:rsid w:val="00ED4835"/>
    <w:rsid w:val="00EE2523"/>
    <w:rsid w:val="00EE417B"/>
    <w:rsid w:val="00EE45A6"/>
    <w:rsid w:val="00EE6F99"/>
    <w:rsid w:val="00EE709B"/>
    <w:rsid w:val="00EE7180"/>
    <w:rsid w:val="00EE7A9D"/>
    <w:rsid w:val="00EF555B"/>
    <w:rsid w:val="00EF76FA"/>
    <w:rsid w:val="00F027BB"/>
    <w:rsid w:val="00F042B7"/>
    <w:rsid w:val="00F04336"/>
    <w:rsid w:val="00F0601B"/>
    <w:rsid w:val="00F06B1A"/>
    <w:rsid w:val="00F06C36"/>
    <w:rsid w:val="00F11DCF"/>
    <w:rsid w:val="00F11E3F"/>
    <w:rsid w:val="00F15B5A"/>
    <w:rsid w:val="00F162EA"/>
    <w:rsid w:val="00F20ED0"/>
    <w:rsid w:val="00F220C4"/>
    <w:rsid w:val="00F238EB"/>
    <w:rsid w:val="00F24F02"/>
    <w:rsid w:val="00F25926"/>
    <w:rsid w:val="00F319EA"/>
    <w:rsid w:val="00F341C4"/>
    <w:rsid w:val="00F34D9D"/>
    <w:rsid w:val="00F36582"/>
    <w:rsid w:val="00F400B0"/>
    <w:rsid w:val="00F40EF4"/>
    <w:rsid w:val="00F41C7F"/>
    <w:rsid w:val="00F43786"/>
    <w:rsid w:val="00F479AB"/>
    <w:rsid w:val="00F52D27"/>
    <w:rsid w:val="00F634DA"/>
    <w:rsid w:val="00F654F5"/>
    <w:rsid w:val="00F7173F"/>
    <w:rsid w:val="00F71EAE"/>
    <w:rsid w:val="00F7334B"/>
    <w:rsid w:val="00F75E82"/>
    <w:rsid w:val="00F77E3C"/>
    <w:rsid w:val="00F80F08"/>
    <w:rsid w:val="00F83527"/>
    <w:rsid w:val="00F85DAA"/>
    <w:rsid w:val="00F921BD"/>
    <w:rsid w:val="00F94B70"/>
    <w:rsid w:val="00FA1C18"/>
    <w:rsid w:val="00FA7023"/>
    <w:rsid w:val="00FB65C5"/>
    <w:rsid w:val="00FC7020"/>
    <w:rsid w:val="00FC7C93"/>
    <w:rsid w:val="00FD583F"/>
    <w:rsid w:val="00FD7488"/>
    <w:rsid w:val="00FD7B5F"/>
    <w:rsid w:val="00FE1EBF"/>
    <w:rsid w:val="00FF16B4"/>
    <w:rsid w:val="00FF2C9C"/>
    <w:rsid w:val="00FF55C0"/>
    <w:rsid w:val="00FF5A40"/>
    <w:rsid w:val="00FF60A0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103190"/>
  <w15:docId w15:val="{F82F1AAA-B5A6-4E42-9D29-C299E8A23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327"/>
    <w:pPr>
      <w:spacing w:after="0"/>
    </w:pPr>
    <w:rPr>
      <w:rFonts w:eastAsiaTheme="minorEastAsia"/>
      <w:b/>
      <w:color w:val="082A75" w:themeColor="text2"/>
      <w:szCs w:val="22"/>
    </w:rPr>
  </w:style>
  <w:style w:type="paragraph" w:styleId="Ttulo1">
    <w:name w:val="heading 1"/>
    <w:basedOn w:val="Normal"/>
    <w:link w:val="Ttulo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5"/>
    <w:unhideWhenUsed/>
    <w:qFormat/>
    <w:rsid w:val="003358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12639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1"/>
    <w:semiHidden/>
    <w:unhideWhenUsed/>
    <w:qFormat/>
    <w:rsid w:val="00F220C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13A57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99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052880"/>
    <w:rPr>
      <w:b w:val="0"/>
      <w:sz w:val="22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052880"/>
    <w:rPr>
      <w:rFonts w:eastAsiaTheme="minorEastAsia"/>
      <w:color w:val="082A75" w:themeColor="text2"/>
      <w:sz w:val="22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  <w:style w:type="paragraph" w:styleId="TtuloTDC">
    <w:name w:val="TOC Heading"/>
    <w:basedOn w:val="Ttulo1"/>
    <w:next w:val="Normal"/>
    <w:uiPriority w:val="39"/>
    <w:unhideWhenUsed/>
    <w:qFormat/>
    <w:rsid w:val="0059607C"/>
    <w:pPr>
      <w:keepLines/>
      <w:spacing w:after="0" w:line="259" w:lineRule="auto"/>
      <w:outlineLvl w:val="9"/>
    </w:pPr>
    <w:rPr>
      <w:b w:val="0"/>
      <w:color w:val="013A57" w:themeColor="accent1" w:themeShade="BF"/>
      <w:kern w:val="0"/>
      <w:sz w:val="3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5F36C7"/>
    <w:pPr>
      <w:tabs>
        <w:tab w:val="right" w:leader="dot" w:pos="10024"/>
      </w:tabs>
      <w:spacing w:after="100"/>
    </w:pPr>
    <w:rPr>
      <w:rFonts w:ascii="Palatino Linotype" w:hAnsi="Palatino Linotype"/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5B43D0"/>
    <w:pPr>
      <w:tabs>
        <w:tab w:val="left" w:pos="567"/>
        <w:tab w:val="right" w:leader="dot" w:pos="10065"/>
      </w:tabs>
      <w:spacing w:after="100"/>
      <w:ind w:left="280"/>
    </w:pPr>
    <w:rPr>
      <w:rFonts w:cstheme="minorHAnsi"/>
      <w:b w:val="0"/>
      <w:bCs/>
      <w:noProof/>
    </w:rPr>
  </w:style>
  <w:style w:type="character" w:styleId="Hipervnculo">
    <w:name w:val="Hyperlink"/>
    <w:basedOn w:val="Fuentedeprrafopredeter"/>
    <w:uiPriority w:val="99"/>
    <w:unhideWhenUsed/>
    <w:rsid w:val="0059607C"/>
    <w:rPr>
      <w:color w:val="3592CF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5"/>
    <w:rsid w:val="003358FF"/>
    <w:rPr>
      <w:rFonts w:asciiTheme="majorHAnsi" w:eastAsiaTheme="majorEastAsia" w:hAnsiTheme="majorHAnsi" w:cstheme="majorBidi"/>
      <w:b/>
      <w:color w:val="012639" w:themeColor="accent1" w:themeShade="7F"/>
    </w:rPr>
  </w:style>
  <w:style w:type="paragraph" w:styleId="Descripcin">
    <w:name w:val="caption"/>
    <w:basedOn w:val="Normal"/>
    <w:next w:val="Normal"/>
    <w:uiPriority w:val="99"/>
    <w:unhideWhenUsed/>
    <w:rsid w:val="00F220C4"/>
    <w:pPr>
      <w:spacing w:after="200" w:line="240" w:lineRule="auto"/>
    </w:pPr>
    <w:rPr>
      <w:i/>
      <w:iCs/>
      <w:sz w:val="18"/>
      <w:szCs w:val="18"/>
    </w:rPr>
  </w:style>
  <w:style w:type="character" w:customStyle="1" w:styleId="Ttulo4Car">
    <w:name w:val="Título 4 Car"/>
    <w:basedOn w:val="Fuentedeprrafopredeter"/>
    <w:link w:val="Ttulo4"/>
    <w:uiPriority w:val="1"/>
    <w:semiHidden/>
    <w:rsid w:val="00F220C4"/>
    <w:rPr>
      <w:rFonts w:asciiTheme="majorHAnsi" w:eastAsiaTheme="majorEastAsia" w:hAnsiTheme="majorHAnsi" w:cstheme="majorBidi"/>
      <w:b/>
      <w:i/>
      <w:iCs/>
      <w:color w:val="013A57" w:themeColor="accent1" w:themeShade="BF"/>
      <w:sz w:val="28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9E357D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40"/>
    <w:rsid w:val="009E357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Revisin">
    <w:name w:val="Revision"/>
    <w:hidden/>
    <w:uiPriority w:val="99"/>
    <w:semiHidden/>
    <w:rsid w:val="00450A38"/>
    <w:pPr>
      <w:spacing w:after="0" w:line="240" w:lineRule="auto"/>
    </w:pPr>
    <w:rPr>
      <w:rFonts w:eastAsiaTheme="minorEastAsia"/>
      <w:b/>
      <w:color w:val="082A75" w:themeColor="text2"/>
      <w:szCs w:val="22"/>
    </w:rPr>
  </w:style>
  <w:style w:type="paragraph" w:styleId="Prrafodelista">
    <w:name w:val="List Paragraph"/>
    <w:basedOn w:val="Normal"/>
    <w:uiPriority w:val="34"/>
    <w:unhideWhenUsed/>
    <w:qFormat/>
    <w:rsid w:val="006D31B1"/>
    <w:pPr>
      <w:ind w:left="720"/>
      <w:contextualSpacing/>
    </w:pPr>
  </w:style>
  <w:style w:type="table" w:styleId="Tablanormal2">
    <w:name w:val="Plain Table 2"/>
    <w:basedOn w:val="Tablanormal"/>
    <w:uiPriority w:val="42"/>
    <w:rsid w:val="00492DE0"/>
    <w:pPr>
      <w:spacing w:after="0" w:line="240" w:lineRule="auto"/>
    </w:pPr>
    <w:tblPr>
      <w:tblStyleRowBandSize w:val="1"/>
      <w:tblStyleColBandSize w:val="1"/>
      <w:tblBorders>
        <w:top w:val="single" w:sz="4" w:space="0" w:color="5951C8" w:themeColor="text1" w:themeTint="80"/>
        <w:bottom w:val="single" w:sz="4" w:space="0" w:color="5951C8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5951C8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5951C8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5951C8" w:themeColor="text1" w:themeTint="80"/>
          <w:right w:val="single" w:sz="4" w:space="0" w:color="5951C8" w:themeColor="text1" w:themeTint="80"/>
        </w:tcBorders>
      </w:tcPr>
    </w:tblStylePr>
    <w:tblStylePr w:type="band2Vert">
      <w:tblPr/>
      <w:tcPr>
        <w:tcBorders>
          <w:left w:val="single" w:sz="4" w:space="0" w:color="5951C8" w:themeColor="text1" w:themeTint="80"/>
          <w:right w:val="single" w:sz="4" w:space="0" w:color="5951C8" w:themeColor="text1" w:themeTint="80"/>
        </w:tcBorders>
      </w:tcPr>
    </w:tblStylePr>
    <w:tblStylePr w:type="band1Horz">
      <w:tblPr/>
      <w:tcPr>
        <w:tcBorders>
          <w:top w:val="single" w:sz="4" w:space="0" w:color="5951C8" w:themeColor="text1" w:themeTint="80"/>
          <w:bottom w:val="single" w:sz="4" w:space="0" w:color="5951C8" w:themeColor="text1" w:themeTint="80"/>
        </w:tcBorders>
      </w:tcPr>
    </w:tblStylePr>
  </w:style>
  <w:style w:type="character" w:styleId="Fuerte">
    <w:name w:val="Strong"/>
    <w:basedOn w:val="Fuentedeprrafopredeter"/>
    <w:uiPriority w:val="22"/>
    <w:qFormat/>
    <w:rsid w:val="00A547E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47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Cs w:val="24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6858DB"/>
    <w:pPr>
      <w:spacing w:after="100" w:line="259" w:lineRule="auto"/>
      <w:ind w:left="440"/>
    </w:pPr>
    <w:rPr>
      <w:rFonts w:cs="Times New Roman"/>
      <w:b w:val="0"/>
      <w:color w:val="auto"/>
      <w:sz w:val="22"/>
      <w:lang w:eastAsia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3C3181"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3C3181"/>
    <w:rPr>
      <w:rFonts w:eastAsiaTheme="minorEastAsia"/>
      <w:b/>
      <w:color w:val="082A75" w:themeColor="text2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3C3181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45B68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45B68"/>
    <w:rPr>
      <w:rFonts w:eastAsiaTheme="minorEastAsia"/>
      <w:b/>
      <w:color w:val="082A75" w:themeColor="text2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945B68"/>
    <w:rPr>
      <w:vertAlign w:val="superscript"/>
    </w:rPr>
  </w:style>
  <w:style w:type="character" w:styleId="nfasis">
    <w:name w:val="Emphasis"/>
    <w:basedOn w:val="Fuentedeprrafopredeter"/>
    <w:uiPriority w:val="20"/>
    <w:qFormat/>
    <w:rsid w:val="00FF5A40"/>
    <w:rPr>
      <w:i/>
      <w:iCs/>
    </w:rPr>
  </w:style>
  <w:style w:type="table" w:styleId="Tablanormal5">
    <w:name w:val="Plain Table 5"/>
    <w:basedOn w:val="Tablanormal"/>
    <w:uiPriority w:val="45"/>
    <w:rsid w:val="00600B4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951C8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951C8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951C8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951C8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3">
    <w:name w:val="Plain Table 3"/>
    <w:basedOn w:val="Tablanormal"/>
    <w:uiPriority w:val="43"/>
    <w:rsid w:val="00600B4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5951C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5951C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1clara-nfasis3">
    <w:name w:val="Grid Table 1 Light Accent 3"/>
    <w:basedOn w:val="Tablanormal"/>
    <w:uiPriority w:val="46"/>
    <w:rsid w:val="00600B48"/>
    <w:pPr>
      <w:spacing w:after="0" w:line="240" w:lineRule="auto"/>
    </w:pPr>
    <w:tblPr>
      <w:tblStyleRowBandSize w:val="1"/>
      <w:tblStyleColBandSize w:val="1"/>
      <w:tblBorders>
        <w:top w:val="single" w:sz="4" w:space="0" w:color="A6E4DF" w:themeColor="accent3" w:themeTint="66"/>
        <w:left w:val="single" w:sz="4" w:space="0" w:color="A6E4DF" w:themeColor="accent3" w:themeTint="66"/>
        <w:bottom w:val="single" w:sz="4" w:space="0" w:color="A6E4DF" w:themeColor="accent3" w:themeTint="66"/>
        <w:right w:val="single" w:sz="4" w:space="0" w:color="A6E4DF" w:themeColor="accent3" w:themeTint="66"/>
        <w:insideH w:val="single" w:sz="4" w:space="0" w:color="A6E4DF" w:themeColor="accent3" w:themeTint="66"/>
        <w:insideV w:val="single" w:sz="4" w:space="0" w:color="A6E4D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7AD6C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AD6C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5">
    <w:name w:val="Grid Table 4 Accent 5"/>
    <w:basedOn w:val="Tablanormal"/>
    <w:uiPriority w:val="49"/>
    <w:rsid w:val="007E6B99"/>
    <w:pPr>
      <w:spacing w:after="0" w:line="240" w:lineRule="auto"/>
    </w:pPr>
    <w:tblPr>
      <w:tblStyleRowBandSize w:val="1"/>
      <w:tblStyleColBandSize w:val="1"/>
      <w:tblBorders>
        <w:top w:val="single" w:sz="4" w:space="0" w:color="D9E8DF" w:themeColor="accent5" w:themeTint="99"/>
        <w:left w:val="single" w:sz="4" w:space="0" w:color="D9E8DF" w:themeColor="accent5" w:themeTint="99"/>
        <w:bottom w:val="single" w:sz="4" w:space="0" w:color="D9E8DF" w:themeColor="accent5" w:themeTint="99"/>
        <w:right w:val="single" w:sz="4" w:space="0" w:color="D9E8DF" w:themeColor="accent5" w:themeTint="99"/>
        <w:insideH w:val="single" w:sz="4" w:space="0" w:color="D9E8DF" w:themeColor="accent5" w:themeTint="99"/>
        <w:insideV w:val="single" w:sz="4" w:space="0" w:color="D9E8D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1D9CB" w:themeColor="accent5"/>
          <w:left w:val="single" w:sz="4" w:space="0" w:color="C1D9CB" w:themeColor="accent5"/>
          <w:bottom w:val="single" w:sz="4" w:space="0" w:color="C1D9CB" w:themeColor="accent5"/>
          <w:right w:val="single" w:sz="4" w:space="0" w:color="C1D9CB" w:themeColor="accent5"/>
          <w:insideH w:val="nil"/>
          <w:insideV w:val="nil"/>
        </w:tcBorders>
        <w:shd w:val="clear" w:color="auto" w:fill="C1D9CB" w:themeFill="accent5"/>
      </w:tcPr>
    </w:tblStylePr>
    <w:tblStylePr w:type="lastRow">
      <w:rPr>
        <w:b/>
        <w:bCs/>
      </w:rPr>
      <w:tblPr/>
      <w:tcPr>
        <w:tcBorders>
          <w:top w:val="double" w:sz="4" w:space="0" w:color="C1D9C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7F4" w:themeFill="accent5" w:themeFillTint="33"/>
      </w:tcPr>
    </w:tblStylePr>
    <w:tblStylePr w:type="band1Horz">
      <w:tblPr/>
      <w:tcPr>
        <w:shd w:val="clear" w:color="auto" w:fill="F2F7F4" w:themeFill="accent5" w:themeFillTint="33"/>
      </w:tcPr>
    </w:tblStylePr>
  </w:style>
  <w:style w:type="table" w:styleId="Tablaconcuadrcula4-nfasis4">
    <w:name w:val="Grid Table 4 Accent 4"/>
    <w:basedOn w:val="Tablanormal"/>
    <w:uiPriority w:val="49"/>
    <w:rsid w:val="008909BB"/>
    <w:pPr>
      <w:spacing w:after="0" w:line="240" w:lineRule="auto"/>
    </w:pPr>
    <w:tblPr>
      <w:tblStyleRowBandSize w:val="1"/>
      <w:tblStyleColBandSize w:val="1"/>
      <w:tblBorders>
        <w:top w:val="single" w:sz="4" w:space="0" w:color="A3D0DF" w:themeColor="accent4" w:themeTint="99"/>
        <w:left w:val="single" w:sz="4" w:space="0" w:color="A3D0DF" w:themeColor="accent4" w:themeTint="99"/>
        <w:bottom w:val="single" w:sz="4" w:space="0" w:color="A3D0DF" w:themeColor="accent4" w:themeTint="99"/>
        <w:right w:val="single" w:sz="4" w:space="0" w:color="A3D0DF" w:themeColor="accent4" w:themeTint="99"/>
        <w:insideH w:val="single" w:sz="4" w:space="0" w:color="A3D0DF" w:themeColor="accent4" w:themeTint="99"/>
        <w:insideV w:val="single" w:sz="4" w:space="0" w:color="A3D0D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B2CA" w:themeColor="accent4"/>
          <w:left w:val="single" w:sz="4" w:space="0" w:color="66B2CA" w:themeColor="accent4"/>
          <w:bottom w:val="single" w:sz="4" w:space="0" w:color="66B2CA" w:themeColor="accent4"/>
          <w:right w:val="single" w:sz="4" w:space="0" w:color="66B2CA" w:themeColor="accent4"/>
          <w:insideH w:val="nil"/>
          <w:insideV w:val="nil"/>
        </w:tcBorders>
        <w:shd w:val="clear" w:color="auto" w:fill="66B2CA" w:themeFill="accent4"/>
      </w:tcPr>
    </w:tblStylePr>
    <w:tblStylePr w:type="lastRow">
      <w:rPr>
        <w:b/>
        <w:bCs/>
      </w:rPr>
      <w:tblPr/>
      <w:tcPr>
        <w:tcBorders>
          <w:top w:val="double" w:sz="4" w:space="0" w:color="66B2C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FF4" w:themeFill="accent4" w:themeFillTint="33"/>
      </w:tcPr>
    </w:tblStylePr>
    <w:tblStylePr w:type="band1Horz">
      <w:tblPr/>
      <w:tcPr>
        <w:shd w:val="clear" w:color="auto" w:fill="E0EFF4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5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5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13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9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5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2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6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97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4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1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1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8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1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0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6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7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45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8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2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0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2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7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7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3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35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://localhost:3000/api/noticias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hyperlink" Target="http://localhost:3000" TargetMode="External"/><Relationship Id="rId19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0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kol\AppData\Roaming\Microsoft\Template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18848E2841F440CB7C34C21462E72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6A5BC7-A390-43CC-B57E-39228B8585B9}"/>
      </w:docPartPr>
      <w:docPartBody>
        <w:p w:rsidR="00461373" w:rsidRDefault="00461373">
          <w:pPr>
            <w:pStyle w:val="418848E2841F440CB7C34C21462E7266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lang w:bidi="es-ES"/>
            </w:rPr>
            <w:t>marzo 13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08259CFF3FED4677838A58554C48EE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DB1108-BF5D-4E0D-86C1-60A805398F53}"/>
      </w:docPartPr>
      <w:docPartBody>
        <w:p w:rsidR="00461373" w:rsidRDefault="00461373">
          <w:pPr>
            <w:pStyle w:val="08259CFF3FED4677838A58554C48EEDB"/>
          </w:pPr>
          <w:r>
            <w:rPr>
              <w:noProof/>
              <w:lang w:bidi="es-ES"/>
            </w:rPr>
            <w:t>Su nombre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9D6"/>
    <w:rsid w:val="000757B5"/>
    <w:rsid w:val="000A21E9"/>
    <w:rsid w:val="000C39D6"/>
    <w:rsid w:val="000C3A44"/>
    <w:rsid w:val="001175C0"/>
    <w:rsid w:val="00122D24"/>
    <w:rsid w:val="00124820"/>
    <w:rsid w:val="00126A1D"/>
    <w:rsid w:val="001F7366"/>
    <w:rsid w:val="00257E03"/>
    <w:rsid w:val="00280B11"/>
    <w:rsid w:val="002873CF"/>
    <w:rsid w:val="00336A46"/>
    <w:rsid w:val="0044074E"/>
    <w:rsid w:val="00461373"/>
    <w:rsid w:val="004D0864"/>
    <w:rsid w:val="004F078E"/>
    <w:rsid w:val="00517ABE"/>
    <w:rsid w:val="005A6413"/>
    <w:rsid w:val="00665C81"/>
    <w:rsid w:val="00790744"/>
    <w:rsid w:val="00932AA3"/>
    <w:rsid w:val="00A2788B"/>
    <w:rsid w:val="00A5607A"/>
    <w:rsid w:val="00A604A3"/>
    <w:rsid w:val="00B803D7"/>
    <w:rsid w:val="00C137A7"/>
    <w:rsid w:val="00CF4229"/>
    <w:rsid w:val="00D23548"/>
    <w:rsid w:val="00D33D46"/>
    <w:rsid w:val="00D459ED"/>
    <w:rsid w:val="00DC48AA"/>
    <w:rsid w:val="00E819C7"/>
    <w:rsid w:val="00F06C36"/>
    <w:rsid w:val="00F40EF4"/>
    <w:rsid w:val="00F73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kern w:val="0"/>
      <w:sz w:val="32"/>
      <w:szCs w:val="22"/>
      <w:lang w:eastAsia="en-US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2"/>
    <w:rPr>
      <w:caps/>
      <w:color w:val="0E2841" w:themeColor="text2"/>
      <w:spacing w:val="20"/>
      <w:kern w:val="0"/>
      <w:sz w:val="32"/>
      <w:szCs w:val="22"/>
      <w:lang w:eastAsia="en-US"/>
      <w14:ligatures w14:val="none"/>
    </w:rPr>
  </w:style>
  <w:style w:type="paragraph" w:customStyle="1" w:styleId="418848E2841F440CB7C34C21462E7266">
    <w:name w:val="418848E2841F440CB7C34C21462E7266"/>
  </w:style>
  <w:style w:type="paragraph" w:customStyle="1" w:styleId="08259CFF3FED4677838A58554C48EEDB">
    <w:name w:val="08259CFF3FED4677838A58554C48EED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>
    <a:txDef>
      <a:spPr bwMode="auto">
        <a:solidFill>
          <a:srgbClr val="FFFFFF"/>
        </a:solidFill>
        <a:ln w="3175">
          <a:solidFill>
            <a:schemeClr val="accent3"/>
          </a:solidFill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>Nicolas Castro Cornejo</CompanyFax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2B116EB-FB8C-49D5-9954-45C21A2BF0E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c24caf1-31f7-40c1-bde0-ca915f0156e3}" enabled="1" method="Standard" siteId="{088e9b00-ffd0-458e-bfa1-acf4c596d3c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554</TotalTime>
  <Pages>5</Pages>
  <Words>722</Words>
  <Characters>3976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Nicolas Castro</dc:creator>
  <cp:keywords/>
  <cp:lastModifiedBy>Nicolas Alejandro Castro Cornejo (Clasquin)</cp:lastModifiedBy>
  <cp:revision>119</cp:revision>
  <cp:lastPrinted>2025-04-28T14:07:00Z</cp:lastPrinted>
  <dcterms:created xsi:type="dcterms:W3CDTF">2025-08-03T16:01:00Z</dcterms:created>
  <dcterms:modified xsi:type="dcterms:W3CDTF">2026-06-21T22:49:00Z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  <property fmtid="{D5CDD505-2E9C-101B-9397-08002B2CF9AE}" pid="3" name="ClassificationContentMarkingFooterShapeIds">
    <vt:lpwstr>86dce24,2eac848e,2eb0de24</vt:lpwstr>
  </property>
  <property fmtid="{D5CDD505-2E9C-101B-9397-08002B2CF9AE}" pid="4" name="ClassificationContentMarkingFooterFontProps">
    <vt:lpwstr>#000000,10,Aptos</vt:lpwstr>
  </property>
  <property fmtid="{D5CDD505-2E9C-101B-9397-08002B2CF9AE}" pid="5" name="ClassificationContentMarkingFooterText">
    <vt:lpwstr>Sensitivity: Internal</vt:lpwstr>
  </property>
</Properties>
</file>